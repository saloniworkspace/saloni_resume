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66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7"/>
        <w:gridCol w:w="4030"/>
      </w:tblGrid>
      <w:tr w:rsidR="007A0F44" w:rsidRPr="0050181D" w14:paraId="33D74AC2" w14:textId="77777777" w:rsidTr="00955C71"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3D60D2F6" w14:textId="56374953" w:rsidR="007A0F44" w:rsidRPr="0050181D" w:rsidRDefault="00330B4C" w:rsidP="00330B4C">
            <w:pPr>
              <w:pStyle w:val="Title"/>
              <w:rPr>
                <w:rFonts w:asciiTheme="majorHAnsi" w:hAnsiTheme="majorHAnsi" w:cstheme="majorHAnsi"/>
                <w:sz w:val="56"/>
              </w:rPr>
            </w:pPr>
            <w:r w:rsidRPr="0050181D">
              <w:rPr>
                <w:rFonts w:asciiTheme="majorHAnsi" w:hAnsiTheme="majorHAnsi" w:cstheme="majorHAnsi"/>
                <w:sz w:val="56"/>
              </w:rPr>
              <w:t>Saloni Bansal</w:t>
            </w:r>
          </w:p>
        </w:tc>
        <w:tc>
          <w:tcPr>
            <w:tcW w:w="4030" w:type="dxa"/>
            <w:tcMar>
              <w:left w:w="144" w:type="dxa"/>
            </w:tcMar>
            <w:vAlign w:val="bottom"/>
          </w:tcPr>
          <w:p w14:paraId="4689FFDC" w14:textId="38D1E1BA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 xml:space="preserve">  </w:t>
            </w:r>
          </w:p>
          <w:p w14:paraId="37296241" w14:textId="545A8AE4" w:rsidR="007A0F44" w:rsidRPr="0050181D" w:rsidRDefault="00000000" w:rsidP="00955C71">
            <w:pPr>
              <w:pStyle w:val="ContactInfo"/>
              <w:jc w:val="left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phone:"/>
                <w:tag w:val="Enter phone:"/>
                <w:id w:val="381135673"/>
                <w:placeholder>
                  <w:docPart w:val="B4A9DC1EBA234526B5DB47A816308A4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955C71" w:rsidRPr="0050181D">
                  <w:rPr>
                    <w:rFonts w:asciiTheme="majorHAnsi" w:hAnsiTheme="majorHAnsi" w:cstheme="majorHAnsi"/>
                  </w:rPr>
                  <w:t xml:space="preserve">                                         +91 </w:t>
                </w:r>
                <w:r w:rsidR="00330B4C" w:rsidRPr="0050181D">
                  <w:rPr>
                    <w:rFonts w:asciiTheme="majorHAnsi" w:hAnsiTheme="majorHAnsi" w:cstheme="majorHAnsi"/>
                  </w:rPr>
                  <w:t>9871798635</w:t>
                </w:r>
                <w:r w:rsidR="00BC0250" w:rsidRPr="0050181D">
                  <w:rPr>
                    <w:rFonts w:asciiTheme="majorHAnsi" w:hAnsiTheme="majorHAnsi" w:cstheme="majorHAnsi"/>
                  </w:rPr>
                  <w:t xml:space="preserve"> </w:t>
                </w:r>
              </w:sdtContent>
            </w:sdt>
            <w:r w:rsidR="007A0F44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B0A0581" wp14:editId="2A8203C0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759ED4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58AFA045" w14:textId="36B1FFA7" w:rsidR="00EE2F67" w:rsidRPr="00EE2F67" w:rsidRDefault="00000000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alias w:val="Enter email:"/>
                <w:tag w:val="Enter email:"/>
                <w:id w:val="479813182"/>
                <w:placeholder>
                  <w:docPart w:val="CA35086FAA6749D1B88D70A8EE30F301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EE2F67" w:rsidRPr="0050181D">
                  <w:rPr>
                    <w:rFonts w:asciiTheme="majorHAnsi" w:hAnsiTheme="majorHAnsi" w:cstheme="majorHAnsi"/>
                  </w:rPr>
                  <w:t xml:space="preserve">           </w:t>
                </w:r>
                <w:r w:rsidR="00955C71" w:rsidRPr="0050181D">
                  <w:rPr>
                    <w:rFonts w:asciiTheme="majorHAnsi" w:hAnsiTheme="majorHAnsi" w:cstheme="majorHAnsi"/>
                  </w:rPr>
                  <w:t xml:space="preserve">   </w:t>
                </w:r>
                <w:r w:rsidR="00330B4C" w:rsidRPr="0050181D">
                  <w:rPr>
                    <w:rFonts w:asciiTheme="majorHAnsi" w:hAnsiTheme="majorHAnsi" w:cstheme="majorHAnsi"/>
                  </w:rPr>
                  <w:t>saloni.bansal2494@gmail.com</w:t>
                </w:r>
              </w:sdtContent>
            </w:sdt>
            <w:r w:rsidR="007A0F44" w:rsidRPr="0050181D">
              <w:rPr>
                <w:rFonts w:asciiTheme="majorHAnsi" w:hAnsiTheme="majorHAnsi" w:cstheme="majorHAnsi"/>
              </w:rPr>
              <w:t xml:space="preserve"> </w:t>
            </w:r>
            <w:r w:rsidR="00955C71" w:rsidRPr="0050181D">
              <w:rPr>
                <w:rFonts w:asciiTheme="majorHAnsi" w:hAnsiTheme="majorHAnsi" w:cstheme="majorHAnsi"/>
              </w:rPr>
              <w:t xml:space="preserve"> </w:t>
            </w:r>
            <w:r w:rsidR="007A0F44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58D6A714" wp14:editId="3DD48B4C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1E1000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  <w:r w:rsidR="00EE2F67" w:rsidRPr="00EE2F67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>Top of Form</w:t>
            </w:r>
            <w:hyperlink r:id="rId11" w:history="1">
              <w:r w:rsidR="00EE2F67" w:rsidRPr="00EE2F67">
                <w:rPr>
                  <w:rStyle w:val="Hyperlink"/>
                  <w:rFonts w:asciiTheme="majorHAnsi" w:eastAsia="Times New Roman" w:hAnsiTheme="majorHAnsi" w:cstheme="majorHAnsi"/>
                  <w:bdr w:val="none" w:sz="0" w:space="0" w:color="auto" w:frame="1"/>
                  <w:lang w:val="en-IN" w:eastAsia="en-IN"/>
                </w:rPr>
                <w:t>www.linkedin.com/in/salonibansal987</w:t>
              </w:r>
              <w:r w:rsidR="00EE2F67" w:rsidRPr="0050181D">
                <w:rPr>
                  <w:rStyle w:val="Hyperlink"/>
                  <w:rFonts w:asciiTheme="majorHAnsi" w:eastAsia="Times New Roman" w:hAnsiTheme="majorHAnsi" w:cstheme="majorHAnsi"/>
                  <w:bdr w:val="none" w:sz="0" w:space="0" w:color="auto" w:frame="1"/>
                  <w:lang w:val="en-IN" w:eastAsia="en-IN"/>
                </w:rPr>
                <w:t>1</w:t>
              </w:r>
            </w:hyperlink>
            <w:r w:rsidR="00955C71" w:rsidRPr="0050181D">
              <w:rPr>
                <w:rFonts w:asciiTheme="majorHAnsi" w:hAnsiTheme="majorHAnsi" w:cstheme="majorHAnsi"/>
                <w:noProof/>
              </w:rPr>
              <w:t xml:space="preserve"> </w:t>
            </w:r>
            <w:r w:rsidR="00955C71" w:rsidRPr="0050181D"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inline distT="0" distB="0" distL="0" distR="0" wp14:anchorId="62657A78" wp14:editId="6A18434E">
                      <wp:extent cx="154940" cy="139700"/>
                      <wp:effectExtent l="0" t="0" r="0" b="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4940" cy="139700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7448B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369338" id="LinkedIn icon" o:spid="_x0000_s1026" alt="LinkedIn icon" style="width:12.2pt;height: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" stroked="f" strokeweight="0">
                      <v:path arrowok="t" o:connecttype="custom" o:connectlocs="23099,52722;22921,117541;23810,119093;45546,118986;45902,53846;45072,52347;101872,50795;92277,53204;84755,58717;82445,61125;82327,52722;62071,52347;60353,53150;60412,118772;81557,119093;83274,118290;83452,82054;85703,74239;90322,70171;97548,69047;104123,70760;107854,75898;108920,84462;109098,118558;130716,119093;131960,117915;131249,71242;127221,60376;120529,54114;109571,50902;30265,19804;23750,24086;21144,31151;23632,38270;30088,42659;38557,42659;45191,38377;47738,31205;45191,24193;38676,19804;145167,0;149669,1606;154288,6851;154940,129798;152097,136221;145582,139539;7818,139272;2428,135953;0,131243;1777,4550;6574,910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EE2F67" w:rsidRPr="0050181D">
              <w:rPr>
                <w:rFonts w:asciiTheme="majorHAnsi" w:eastAsia="Times New Roman" w:hAnsiTheme="majorHAnsi" w:cstheme="majorHAnsi"/>
                <w:color w:val="auto"/>
                <w:bdr w:val="none" w:sz="0" w:space="0" w:color="auto" w:frame="1"/>
                <w:lang w:val="en-IN" w:eastAsia="en-IN"/>
              </w:rPr>
              <w:t xml:space="preserve"> </w:t>
            </w:r>
            <w:r w:rsidR="00EE2F67" w:rsidRPr="0050181D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 xml:space="preserve"> </w:t>
            </w:r>
            <w:r w:rsidR="00EE2F67" w:rsidRPr="00EE2F67">
              <w:rPr>
                <w:rFonts w:asciiTheme="majorHAnsi" w:eastAsia="Times New Roman" w:hAnsiTheme="majorHAnsi" w:cstheme="majorHAnsi"/>
                <w:vanish/>
                <w:color w:val="auto"/>
                <w:lang w:val="en-IN" w:eastAsia="en-IN"/>
              </w:rPr>
              <w:t>Bottom of Form</w:t>
            </w:r>
          </w:p>
          <w:p w14:paraId="472205FC" w14:textId="1ED6F9FA" w:rsidR="007A0F44" w:rsidRPr="0050181D" w:rsidRDefault="007A0F44" w:rsidP="00EE2F67">
            <w:pPr>
              <w:pStyle w:val="ContactInfo"/>
              <w:jc w:val="center"/>
              <w:rPr>
                <w:rFonts w:asciiTheme="majorHAnsi" w:hAnsiTheme="majorHAnsi" w:cstheme="majorHAnsi"/>
              </w:rPr>
            </w:pPr>
          </w:p>
          <w:p w14:paraId="7F4C7952" w14:textId="5EE83E64" w:rsidR="007A0F44" w:rsidRPr="0050181D" w:rsidRDefault="007A0F44">
            <w:pPr>
              <w:pStyle w:val="ContactInfo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50181D" w14:paraId="5BBF1665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655BB3A4" w14:textId="77777777" w:rsidR="000E24AC" w:rsidRPr="0050181D" w:rsidRDefault="00075B13" w:rsidP="009D0878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77D12D17" wp14:editId="2EBBCD95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AC65C6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A077924" w14:textId="3A348C16" w:rsidR="000E24AC" w:rsidRPr="00BE69F5" w:rsidRDefault="00BC0250" w:rsidP="007850D1">
            <w:pPr>
              <w:pStyle w:val="Heading1"/>
              <w:rPr>
                <w:rFonts w:cstheme="majorHAnsi"/>
                <w:b/>
                <w:bCs w:val="0"/>
              </w:rPr>
            </w:pPr>
            <w:r w:rsidRPr="00BE69F5">
              <w:rPr>
                <w:rFonts w:cstheme="majorHAnsi"/>
                <w:b/>
                <w:bCs w:val="0"/>
              </w:rPr>
              <w:t>PROFILE</w:t>
            </w:r>
          </w:p>
        </w:tc>
      </w:tr>
    </w:tbl>
    <w:p w14:paraId="4CCB02FF" w14:textId="7BCE941D" w:rsidR="00A77B4D" w:rsidRPr="0050181D" w:rsidRDefault="00946231" w:rsidP="007850D1">
      <w:pPr>
        <w:rPr>
          <w:rFonts w:asciiTheme="majorHAnsi" w:eastAsia="Calibri" w:hAnsiTheme="majorHAnsi" w:cstheme="majorHAnsi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Stays abreast with the latest tech and enthusiastic</w:t>
      </w:r>
      <w:r w:rsidR="002A5528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about</w:t>
      </w:r>
      <w:r w:rsidR="00B4546C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the</w:t>
      </w:r>
      <w:r w:rsidR="002A5528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metaverse.</w:t>
      </w:r>
      <w:r w:rsidRPr="0050181D">
        <w:rPr>
          <w:rStyle w:val="white-space-pre"/>
          <w:rFonts w:asciiTheme="majorHAnsi" w:hAnsiTheme="majorHAnsi" w:cstheme="majorHAnsi"/>
          <w:sz w:val="21"/>
          <w:szCs w:val="21"/>
          <w:shd w:val="clear" w:color="auto" w:fill="FFFFFF"/>
        </w:rPr>
        <w:t xml:space="preserve"> </w:t>
      </w:r>
      <w:r w:rsidR="00BC0250" w:rsidRPr="0050181D">
        <w:rPr>
          <w:rFonts w:asciiTheme="majorHAnsi" w:eastAsia="Calibri" w:hAnsiTheme="majorHAnsi" w:cstheme="majorHAnsi"/>
        </w:rPr>
        <w:t>Kick-started her career with talent acquisition and worked in the D&amp;I space with the aim to build equal opportunity work environment for all</w:t>
      </w:r>
      <w:r w:rsidR="00C70ADD" w:rsidRPr="0050181D">
        <w:rPr>
          <w:rFonts w:asciiTheme="majorHAnsi" w:eastAsia="Calibri" w:hAnsiTheme="majorHAnsi" w:cstheme="majorHAnsi"/>
        </w:rPr>
        <w:t xml:space="preserve">; also holds the competence </w:t>
      </w:r>
      <w:r w:rsidRPr="0050181D">
        <w:rPr>
          <w:rFonts w:asciiTheme="majorHAnsi" w:eastAsia="Calibri" w:hAnsiTheme="majorHAnsi" w:cstheme="majorHAnsi"/>
        </w:rPr>
        <w:t>in</w:t>
      </w:r>
      <w:r w:rsidR="00C70ADD" w:rsidRPr="0050181D">
        <w:rPr>
          <w:rFonts w:asciiTheme="majorHAnsi" w:eastAsia="Calibri" w:hAnsiTheme="majorHAnsi" w:cstheme="majorHAnsi"/>
        </w:rPr>
        <w:t xml:space="preserve"> market research &amp; market intelligence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50181D" w14:paraId="3CA5C72B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233ED677" w14:textId="77777777" w:rsidR="00A77B4D" w:rsidRPr="0050181D" w:rsidRDefault="00075B13" w:rsidP="00075B13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75CA9B47" wp14:editId="78B3DDF0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AF02EB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3CB6674D" w14:textId="77777777" w:rsidR="00A77B4D" w:rsidRPr="0050181D" w:rsidRDefault="00000000" w:rsidP="002146F8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1586649636"/>
                <w:placeholder>
                  <w:docPart w:val="C7A8A586D95F4A9AAEC76F7038C6342D"/>
                </w:placeholder>
                <w:temporary/>
                <w:showingPlcHdr/>
                <w15:appearance w15:val="hidden"/>
              </w:sdtPr>
              <w:sdtContent>
                <w:r w:rsidR="00DD2D34" w:rsidRPr="0050181D">
                  <w:rPr>
                    <w:rFonts w:cstheme="majorHAnsi"/>
                  </w:rPr>
                  <w:t>Education</w:t>
                </w:r>
              </w:sdtContent>
            </w:sdt>
          </w:p>
        </w:tc>
      </w:tr>
    </w:tbl>
    <w:p w14:paraId="3ED6A06D" w14:textId="0BB300DA" w:rsidR="007C0E0E" w:rsidRPr="0050181D" w:rsidRDefault="00C70ADD" w:rsidP="00B47E1E">
      <w:pPr>
        <w:pStyle w:val="Heading2"/>
        <w:rPr>
          <w:rFonts w:cstheme="majorHAnsi"/>
        </w:rPr>
      </w:pPr>
      <w:r w:rsidRPr="0050181D">
        <w:rPr>
          <w:rFonts w:cstheme="majorHAnsi"/>
        </w:rPr>
        <w:t>MBA</w:t>
      </w:r>
      <w:r w:rsidR="007C0E0E" w:rsidRPr="0050181D">
        <w:rPr>
          <w:rFonts w:cstheme="majorHAnsi"/>
        </w:rPr>
        <w:t xml:space="preserve"> | </w:t>
      </w:r>
      <w:r w:rsidRPr="0050181D">
        <w:rPr>
          <w:rStyle w:val="Emphasis"/>
          <w:rFonts w:cstheme="majorHAnsi"/>
        </w:rPr>
        <w:t>Jaypee Business School</w:t>
      </w:r>
    </w:p>
    <w:p w14:paraId="4AD54D57" w14:textId="5DC98C6E" w:rsidR="007C0E0E" w:rsidRPr="0050181D" w:rsidRDefault="00C70ADD" w:rsidP="004F199F">
      <w:pPr>
        <w:pStyle w:val="Heading3"/>
        <w:rPr>
          <w:rFonts w:cstheme="majorHAnsi"/>
        </w:rPr>
      </w:pPr>
      <w:r w:rsidRPr="0050181D">
        <w:rPr>
          <w:rFonts w:cstheme="majorHAnsi"/>
        </w:rPr>
        <w:t>HR + IT</w:t>
      </w:r>
      <w:r w:rsidR="007C0E0E" w:rsidRPr="0050181D">
        <w:rPr>
          <w:rFonts w:cstheme="majorHAnsi"/>
        </w:rPr>
        <w:t xml:space="preserve"> </w:t>
      </w:r>
    </w:p>
    <w:p w14:paraId="7404D0FA" w14:textId="6AF163C8" w:rsidR="000E24AC" w:rsidRPr="0050181D" w:rsidRDefault="00C70ADD" w:rsidP="007850D1">
      <w:p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</w:rPr>
        <w:t>2016-2018</w:t>
      </w:r>
    </w:p>
    <w:p w14:paraId="3B916A73" w14:textId="77777777" w:rsidR="00566421" w:rsidRDefault="00C70ADD" w:rsidP="00566421">
      <w:pPr>
        <w:pStyle w:val="Heading2"/>
        <w:rPr>
          <w:rStyle w:val="Emphasis"/>
          <w:rFonts w:cstheme="majorHAnsi"/>
        </w:rPr>
      </w:pPr>
      <w:proofErr w:type="spellStart"/>
      <w:proofErr w:type="gramStart"/>
      <w:r w:rsidRPr="0050181D">
        <w:rPr>
          <w:rFonts w:cstheme="majorHAnsi"/>
        </w:rPr>
        <w:t>B.Tech</w:t>
      </w:r>
      <w:proofErr w:type="spellEnd"/>
      <w:proofErr w:type="gramEnd"/>
      <w:r w:rsidR="007C0E0E" w:rsidRPr="0050181D">
        <w:rPr>
          <w:rFonts w:cstheme="majorHAnsi"/>
        </w:rPr>
        <w:t xml:space="preserve"> | </w:t>
      </w:r>
      <w:r w:rsidRPr="0050181D">
        <w:rPr>
          <w:rStyle w:val="Emphasis"/>
          <w:rFonts w:cstheme="majorHAnsi"/>
        </w:rPr>
        <w:t>VIET</w:t>
      </w:r>
    </w:p>
    <w:p w14:paraId="4F5E832F" w14:textId="7DB8F4B9" w:rsidR="007C0E0E" w:rsidRPr="0050181D" w:rsidRDefault="00C70ADD" w:rsidP="00566421">
      <w:pPr>
        <w:pStyle w:val="Heading2"/>
        <w:rPr>
          <w:rFonts w:cstheme="majorHAnsi"/>
        </w:rPr>
      </w:pPr>
      <w:r w:rsidRPr="0050181D">
        <w:rPr>
          <w:rFonts w:cstheme="majorHAnsi"/>
        </w:rPr>
        <w:t>Computer SCIENCE</w:t>
      </w:r>
    </w:p>
    <w:p w14:paraId="77DB8ABF" w14:textId="65173B16" w:rsidR="007C0E0E" w:rsidRPr="0050181D" w:rsidRDefault="00C70ADD" w:rsidP="007C0E0E">
      <w:p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</w:rPr>
        <w:t>2012-2016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50181D" w14:paraId="4D297F51" w14:textId="77777777" w:rsidTr="00BC3B4D">
        <w:tc>
          <w:tcPr>
            <w:tcW w:w="725" w:type="dxa"/>
            <w:tcMar>
              <w:right w:w="216" w:type="dxa"/>
            </w:tcMar>
            <w:vAlign w:val="bottom"/>
          </w:tcPr>
          <w:p w14:paraId="3C66B813" w14:textId="77777777" w:rsidR="005E088C" w:rsidRPr="0050181D" w:rsidRDefault="00075B13" w:rsidP="00075B13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275636CD" wp14:editId="31811EA1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786DFC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BB07FF4" w14:textId="77777777" w:rsidR="005E088C" w:rsidRPr="0050181D" w:rsidRDefault="00000000" w:rsidP="0004158B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Education:"/>
                <w:tag w:val="Education:"/>
                <w:id w:val="-2131392780"/>
                <w:placeholder>
                  <w:docPart w:val="1DE784CA3E7F44E3A824007C0637CF69"/>
                </w:placeholder>
                <w:temporary/>
                <w:showingPlcHdr/>
                <w15:appearance w15:val="hidden"/>
              </w:sdtPr>
              <w:sdtContent>
                <w:r w:rsidR="005E088C" w:rsidRPr="0050181D">
                  <w:rPr>
                    <w:rFonts w:cstheme="majorHAnsi"/>
                  </w:rPr>
                  <w:t>Experience</w:t>
                </w:r>
              </w:sdtContent>
            </w:sdt>
          </w:p>
        </w:tc>
      </w:tr>
    </w:tbl>
    <w:p w14:paraId="22A140F2" w14:textId="2949581B" w:rsidR="00566421" w:rsidRPr="0050181D" w:rsidRDefault="00566421" w:rsidP="00566421">
      <w:pPr>
        <w:pStyle w:val="Heading2"/>
        <w:rPr>
          <w:rStyle w:val="Emphasis"/>
          <w:rFonts w:cstheme="majorHAnsi"/>
        </w:rPr>
      </w:pPr>
      <w:r>
        <w:rPr>
          <w:rFonts w:cstheme="majorHAnsi"/>
        </w:rPr>
        <w:t xml:space="preserve">Senior Executive – Inclusion, Diversity &amp; Equity | </w:t>
      </w:r>
      <w:r w:rsidRPr="00566421">
        <w:rPr>
          <w:rStyle w:val="Emphasis"/>
        </w:rPr>
        <w:t>KPMG</w:t>
      </w:r>
    </w:p>
    <w:p w14:paraId="1F4537FE" w14:textId="12FC9075" w:rsidR="00566421" w:rsidRPr="0050181D" w:rsidRDefault="00566421" w:rsidP="00566421">
      <w:pPr>
        <w:pStyle w:val="Heading2"/>
        <w:rPr>
          <w:rFonts w:cstheme="majorHAnsi"/>
        </w:rPr>
      </w:pPr>
      <w:r w:rsidRPr="0050181D">
        <w:rPr>
          <w:rStyle w:val="Emphasis"/>
          <w:rFonts w:cstheme="majorHAnsi"/>
        </w:rPr>
        <w:t xml:space="preserve">  </w:t>
      </w:r>
      <w:r>
        <w:rPr>
          <w:rStyle w:val="Emphasis"/>
          <w:rFonts w:cstheme="majorHAnsi"/>
        </w:rPr>
        <w:t>October</w:t>
      </w:r>
      <w:r w:rsidRPr="0050181D">
        <w:rPr>
          <w:rStyle w:val="Emphasis"/>
          <w:rFonts w:cstheme="majorHAnsi"/>
        </w:rPr>
        <w:t xml:space="preserve"> 2022-Preset</w:t>
      </w:r>
    </w:p>
    <w:p w14:paraId="3D81C7F7" w14:textId="77777777" w:rsidR="00566421" w:rsidRPr="0050181D" w:rsidRDefault="00566421" w:rsidP="0056642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Hiring for both IT and non-IT roles across industries as a freelancer</w:t>
      </w:r>
    </w:p>
    <w:p w14:paraId="36E12D84" w14:textId="77777777" w:rsidR="00566421" w:rsidRPr="0050181D" w:rsidRDefault="00566421" w:rsidP="0056642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Understanding Web 3.0 tech requirements and building talent pool in the metaverse space</w:t>
      </w:r>
    </w:p>
    <w:p w14:paraId="779BF22C" w14:textId="77777777" w:rsidR="00566421" w:rsidRPr="0050181D" w:rsidRDefault="00566421" w:rsidP="00566421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Creating 3D experience for various business applications like candidate onboarding, employee training etc.</w:t>
      </w:r>
    </w:p>
    <w:p w14:paraId="7C0D3B1A" w14:textId="77777777" w:rsidR="00566421" w:rsidRDefault="00566421" w:rsidP="00BC3B4D">
      <w:pPr>
        <w:pStyle w:val="Heading2"/>
        <w:rPr>
          <w:rFonts w:cstheme="majorHAnsi"/>
        </w:rPr>
      </w:pPr>
    </w:p>
    <w:p w14:paraId="39E7668C" w14:textId="0ADDDA52" w:rsidR="00BC3B4D" w:rsidRPr="0050181D" w:rsidRDefault="00BC3B4D" w:rsidP="00BC3B4D">
      <w:pPr>
        <w:pStyle w:val="Heading2"/>
        <w:rPr>
          <w:rStyle w:val="Emphasis"/>
          <w:rFonts w:cstheme="majorHAnsi"/>
        </w:rPr>
      </w:pPr>
      <w:r w:rsidRPr="0050181D">
        <w:rPr>
          <w:rFonts w:cstheme="majorHAnsi"/>
        </w:rPr>
        <w:t>Freelancing</w:t>
      </w:r>
    </w:p>
    <w:p w14:paraId="7D55DAAD" w14:textId="1DB1696E" w:rsidR="00BC3B4D" w:rsidRPr="0050181D" w:rsidRDefault="00BC3B4D" w:rsidP="00BC3B4D">
      <w:pPr>
        <w:pStyle w:val="Heading2"/>
        <w:rPr>
          <w:rFonts w:cstheme="majorHAnsi"/>
        </w:rPr>
      </w:pPr>
      <w:r w:rsidRPr="0050181D">
        <w:rPr>
          <w:rStyle w:val="Emphasis"/>
          <w:rFonts w:cstheme="majorHAnsi"/>
        </w:rPr>
        <w:t xml:space="preserve">  Ju</w:t>
      </w:r>
      <w:r w:rsidR="006C423C" w:rsidRPr="0050181D">
        <w:rPr>
          <w:rStyle w:val="Emphasis"/>
          <w:rFonts w:cstheme="majorHAnsi"/>
        </w:rPr>
        <w:t>ne</w:t>
      </w:r>
      <w:r w:rsidRPr="0050181D">
        <w:rPr>
          <w:rStyle w:val="Emphasis"/>
          <w:rFonts w:cstheme="majorHAnsi"/>
        </w:rPr>
        <w:t xml:space="preserve"> 2022-</w:t>
      </w:r>
      <w:r w:rsidR="00566421">
        <w:rPr>
          <w:rStyle w:val="Emphasis"/>
          <w:rFonts w:cstheme="majorHAnsi"/>
        </w:rPr>
        <w:t xml:space="preserve"> September 2022</w:t>
      </w:r>
    </w:p>
    <w:p w14:paraId="57C949E4" w14:textId="4D287ABF" w:rsidR="00BC3B4D" w:rsidRPr="0050181D" w:rsidRDefault="00946231" w:rsidP="0062293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Hiring for both IT and non-IT roles across industries as a freelancer</w:t>
      </w:r>
    </w:p>
    <w:p w14:paraId="5309CC17" w14:textId="7D887BD4" w:rsidR="00BC3B4D" w:rsidRPr="0050181D" w:rsidRDefault="00946231" w:rsidP="0062293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Understanding Web 3.0 </w:t>
      </w:r>
      <w:r w:rsidR="006C423C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tech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requirements and building talent pool in the metaverse space</w:t>
      </w:r>
    </w:p>
    <w:p w14:paraId="780379E9" w14:textId="6FFF206F" w:rsidR="002A0928" w:rsidRPr="0050181D" w:rsidRDefault="002A0928" w:rsidP="0062293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Creating 3D experience for various business applications like candidate onboarding, employee training </w:t>
      </w:r>
      <w:r w:rsidR="00BE69F5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etc.</w:t>
      </w:r>
    </w:p>
    <w:p w14:paraId="28372488" w14:textId="77777777" w:rsidR="00B4546C" w:rsidRPr="0050181D" w:rsidRDefault="005E088C" w:rsidP="0062293E">
      <w:pPr>
        <w:pStyle w:val="Heading2"/>
        <w:rPr>
          <w:rFonts w:cstheme="majorHAnsi"/>
        </w:rPr>
      </w:pPr>
      <w:r w:rsidRPr="0050181D">
        <w:rPr>
          <w:rFonts w:cstheme="majorHAnsi"/>
        </w:rPr>
        <w:t xml:space="preserve"> </w:t>
      </w:r>
    </w:p>
    <w:p w14:paraId="24B1441D" w14:textId="315BC23B" w:rsidR="005E088C" w:rsidRPr="0050181D" w:rsidRDefault="0062293E" w:rsidP="0062293E">
      <w:pPr>
        <w:pStyle w:val="Heading2"/>
        <w:rPr>
          <w:rStyle w:val="Emphasis"/>
          <w:rFonts w:cstheme="majorHAnsi"/>
          <w:iCs w:val="0"/>
          <w:color w:val="77448B" w:themeColor="accent1"/>
        </w:rPr>
      </w:pPr>
      <w:r w:rsidRPr="0050181D">
        <w:rPr>
          <w:rFonts w:cstheme="majorHAnsi"/>
        </w:rPr>
        <w:t>Assistant Manager- Research &amp; Market Intelligence</w:t>
      </w:r>
      <w:r w:rsidR="005E088C" w:rsidRPr="0050181D">
        <w:rPr>
          <w:rFonts w:cstheme="majorHAnsi"/>
        </w:rPr>
        <w:t xml:space="preserve">| </w:t>
      </w:r>
      <w:r w:rsidRPr="0050181D">
        <w:rPr>
          <w:rStyle w:val="Emphasis"/>
          <w:rFonts w:cstheme="majorHAnsi"/>
        </w:rPr>
        <w:t>EXL</w:t>
      </w:r>
    </w:p>
    <w:p w14:paraId="3083A67E" w14:textId="1406E51C" w:rsidR="0062293E" w:rsidRPr="0050181D" w:rsidRDefault="00CA302A" w:rsidP="0062293E">
      <w:pPr>
        <w:pStyle w:val="Heading2"/>
        <w:rPr>
          <w:rFonts w:cstheme="majorHAnsi"/>
        </w:rPr>
      </w:pPr>
      <w:r w:rsidRPr="0050181D">
        <w:rPr>
          <w:rStyle w:val="Emphasis"/>
          <w:rFonts w:cstheme="majorHAnsi"/>
        </w:rPr>
        <w:t xml:space="preserve">  </w:t>
      </w:r>
      <w:r w:rsidR="006C423C" w:rsidRPr="0050181D">
        <w:rPr>
          <w:rStyle w:val="Emphasis"/>
          <w:rFonts w:cstheme="majorHAnsi"/>
        </w:rPr>
        <w:t>Sep</w:t>
      </w:r>
      <w:r w:rsidR="0062293E" w:rsidRPr="0050181D">
        <w:rPr>
          <w:rStyle w:val="Emphasis"/>
          <w:rFonts w:cstheme="majorHAnsi"/>
        </w:rPr>
        <w:t xml:space="preserve"> 2021-May 2022</w:t>
      </w:r>
    </w:p>
    <w:p w14:paraId="59A4119D" w14:textId="10920FEC" w:rsidR="0062293E" w:rsidRPr="0050181D" w:rsidRDefault="00CA302A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1"/>
          <w:szCs w:val="21"/>
          <w:shd w:val="clear" w:color="auto" w:fill="FFFFFF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W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orked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on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research projects for BUs like Healthcare, Analytics, Emerging Business Units etc.</w:t>
      </w:r>
    </w:p>
    <w:p w14:paraId="236570EC" w14:textId="5C1B4788" w:rsidR="00CA302A" w:rsidRPr="0050181D" w:rsidRDefault="00CA302A" w:rsidP="00CA302A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Extracting key strategies, outsourcing contracts, financial reports from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 various databases and tools like D&amp;B Hoovers, ZoomInfo, </w:t>
      </w:r>
      <w:proofErr w:type="spellStart"/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XiQ</w:t>
      </w:r>
      <w:proofErr w:type="spellEnd"/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 xml:space="preserve">, LinkedIn Sales Navigator, ISG, </w:t>
      </w: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a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nnual and analyst reports from Global Data and Everest Group</w:t>
      </w:r>
    </w:p>
    <w:p w14:paraId="2627C56A" w14:textId="265D4FA6" w:rsidR="00B4546C" w:rsidRPr="0050181D" w:rsidRDefault="00CA302A" w:rsidP="00B47E1E">
      <w:pPr>
        <w:pStyle w:val="ListParagraph"/>
        <w:numPr>
          <w:ilvl w:val="0"/>
          <w:numId w:val="16"/>
        </w:numPr>
        <w:rPr>
          <w:rFonts w:asciiTheme="majorHAnsi" w:hAnsiTheme="majorHAnsi" w:cstheme="majorHAnsi"/>
        </w:rPr>
      </w:pPr>
      <w:r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C</w:t>
      </w:r>
      <w:r w:rsidR="0062293E" w:rsidRPr="0050181D">
        <w:rPr>
          <w:rFonts w:asciiTheme="majorHAnsi" w:hAnsiTheme="majorHAnsi" w:cstheme="majorHAnsi"/>
          <w:sz w:val="21"/>
          <w:szCs w:val="21"/>
          <w:shd w:val="clear" w:color="auto" w:fill="FFFFFF"/>
        </w:rPr>
        <w:t>ontributed to various account intelligence reports for supporting the large account deals and worked on industry trend analysis reports as well</w:t>
      </w:r>
    </w:p>
    <w:p w14:paraId="64C54F18" w14:textId="77777777" w:rsidR="00B4546C" w:rsidRPr="0050181D" w:rsidRDefault="00B4546C" w:rsidP="00B4546C">
      <w:pPr>
        <w:pStyle w:val="ListParagraph"/>
        <w:rPr>
          <w:rFonts w:asciiTheme="majorHAnsi" w:hAnsiTheme="majorHAnsi" w:cstheme="majorHAnsi"/>
        </w:rPr>
      </w:pPr>
    </w:p>
    <w:p w14:paraId="674E4C60" w14:textId="3F151086" w:rsidR="005E088C" w:rsidRPr="0050181D" w:rsidRDefault="00CA302A" w:rsidP="00B47E1E">
      <w:pPr>
        <w:pStyle w:val="Heading2"/>
        <w:rPr>
          <w:rFonts w:cstheme="majorHAnsi"/>
        </w:rPr>
      </w:pPr>
      <w:r w:rsidRPr="0050181D">
        <w:rPr>
          <w:rFonts w:cstheme="majorHAnsi"/>
        </w:rPr>
        <w:t>Talent Research &amp; Strategy</w:t>
      </w:r>
      <w:r w:rsidR="005E088C" w:rsidRPr="0050181D">
        <w:rPr>
          <w:rFonts w:cstheme="majorHAnsi"/>
        </w:rPr>
        <w:t xml:space="preserve"> | </w:t>
      </w:r>
      <w:r w:rsidRPr="0050181D">
        <w:rPr>
          <w:rStyle w:val="Emphasis"/>
          <w:rFonts w:cstheme="majorHAnsi"/>
        </w:rPr>
        <w:t>Neer Info Solutions</w:t>
      </w:r>
    </w:p>
    <w:p w14:paraId="41D4DE8F" w14:textId="328AD7E9" w:rsidR="005E088C" w:rsidRPr="0050181D" w:rsidRDefault="006C423C" w:rsidP="006C423C">
      <w:pPr>
        <w:pStyle w:val="Heading2"/>
        <w:rPr>
          <w:rFonts w:cstheme="majorHAnsi"/>
        </w:rPr>
      </w:pPr>
      <w:r w:rsidRPr="0050181D">
        <w:rPr>
          <w:rStyle w:val="Emphasis"/>
          <w:rFonts w:cstheme="majorHAnsi"/>
        </w:rPr>
        <w:t xml:space="preserve">  Mar 2018-Sep 2022</w:t>
      </w:r>
    </w:p>
    <w:p w14:paraId="34BF7368" w14:textId="77777777" w:rsidR="00B4546C" w:rsidRPr="0050181D" w:rsidRDefault="00B4546C" w:rsidP="00B4546C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Launched a new initiative in the Diversity &amp; Inclusion space: Inclusify.io  </w:t>
      </w:r>
    </w:p>
    <w:p w14:paraId="1FCA5A98" w14:textId="77777777" w:rsidR="003B3318" w:rsidRPr="0050181D" w:rsidRDefault="00B4546C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Conducted competitor analysis and market research to study D&amp;I charter of Fortune 500 companie</w:t>
      </w:r>
      <w:r w:rsidR="003B3318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s</w:t>
      </w:r>
    </w:p>
    <w:p w14:paraId="23EB3C20" w14:textId="31022DE5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Strategized a reskilling program for bringing women back to work through hire-train-deploy method</w:t>
      </w:r>
    </w:p>
    <w:p w14:paraId="2FBB3B58" w14:textId="28EB28FD" w:rsidR="00B4546C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Conduct</w:t>
      </w:r>
      <w:r w:rsidR="002A092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ed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a Virtual Diversity Hiring Drive and contributed in defining the process, client-interaction, documentation process and database collation</w:t>
      </w:r>
    </w:p>
    <w:p w14:paraId="2AC3E26A" w14:textId="43F2D728" w:rsidR="003B3318" w:rsidRPr="0050181D" w:rsidRDefault="003B3318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Planned</w:t>
      </w:r>
      <w:r w:rsidR="002A092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ca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mpaign for the pride month </w:t>
      </w:r>
      <w:r w:rsidR="00BE69F5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and c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oordinated LIVE sessions with LGBTQ Influencing figures and thought leaders</w:t>
      </w:r>
    </w:p>
    <w:p w14:paraId="5056417B" w14:textId="775C4B5B" w:rsidR="00B4546C" w:rsidRPr="0050181D" w:rsidRDefault="008812AB" w:rsidP="008812A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Build </w:t>
      </w:r>
      <w:r w:rsidR="00B4546C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diverse talent pool and genera</w:t>
      </w: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ted</w:t>
      </w:r>
      <w:r w:rsidR="00B4546C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leads for collaborative partnership with NGOs/ institutes</w:t>
      </w: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 xml:space="preserve"> and f</w:t>
      </w:r>
      <w:r w:rsidR="00B4546C"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ormulated services framework for Inclusify.io offerings</w:t>
      </w:r>
    </w:p>
    <w:p w14:paraId="16AAA691" w14:textId="3C7C9ECB" w:rsidR="008812AB" w:rsidRPr="0050181D" w:rsidRDefault="008812AB" w:rsidP="008812A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eastAsia="Calibri" w:hAnsiTheme="majorHAnsi" w:cstheme="majorHAnsi"/>
          <w:color w:val="3D3D3D" w:themeColor="background2" w:themeShade="40"/>
          <w:sz w:val="21"/>
          <w:szCs w:val="21"/>
        </w:rPr>
        <w:t>Interacting at CXO level and studying geographic trends for Global leadership hiring</w:t>
      </w:r>
    </w:p>
    <w:p w14:paraId="279CEE86" w14:textId="581615EF" w:rsidR="00572CE2" w:rsidRPr="0050181D" w:rsidRDefault="00572CE2" w:rsidP="003B331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Identifying and hiring diverse talent pool through the use of Boolean</w:t>
      </w:r>
      <w:r w:rsidR="003B3318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 xml:space="preserve"> </w:t>
      </w: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searches, professional &amp; social networking groups and internal ATS</w:t>
      </w:r>
    </w:p>
    <w:p w14:paraId="1E6AEC11" w14:textId="4B0F8F64" w:rsidR="005E088C" w:rsidRPr="0050181D" w:rsidRDefault="003B3318" w:rsidP="002A0928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Theme="majorHAnsi" w:hAnsiTheme="majorHAnsi" w:cstheme="majorHAnsi"/>
          <w:color w:val="3D3D3D" w:themeColor="background2" w:themeShade="40"/>
          <w:sz w:val="21"/>
          <w:szCs w:val="21"/>
        </w:rPr>
      </w:pPr>
      <w:r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C</w:t>
      </w:r>
      <w:r w:rsidR="00572CE2" w:rsidRPr="0050181D">
        <w:rPr>
          <w:rFonts w:asciiTheme="majorHAnsi" w:hAnsiTheme="majorHAnsi" w:cstheme="majorHAnsi"/>
          <w:color w:val="3D3D3D" w:themeColor="background2" w:themeShade="40"/>
          <w:sz w:val="21"/>
          <w:szCs w:val="21"/>
        </w:rPr>
        <w:t>ampus hiring with top B-schools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143224" w:rsidRPr="0050181D" w14:paraId="21AC7BE2" w14:textId="77777777" w:rsidTr="00562422">
        <w:tc>
          <w:tcPr>
            <w:tcW w:w="720" w:type="dxa"/>
            <w:tcMar>
              <w:right w:w="216" w:type="dxa"/>
            </w:tcMar>
            <w:vAlign w:val="bottom"/>
          </w:tcPr>
          <w:p w14:paraId="06EF1308" w14:textId="77777777" w:rsidR="00143224" w:rsidRPr="0050181D" w:rsidRDefault="00075B13" w:rsidP="00075B13">
            <w:pPr>
              <w:pStyle w:val="Icons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inline distT="0" distB="0" distL="0" distR="0" wp14:anchorId="4180DD41" wp14:editId="07B4ED7E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5B5EEF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1CB9DEFE" w14:textId="77777777" w:rsidR="00143224" w:rsidRPr="0050181D" w:rsidRDefault="00000000" w:rsidP="00AD6216">
            <w:pPr>
              <w:pStyle w:val="Heading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alias w:val="Skills:"/>
                <w:tag w:val="Skills:"/>
                <w:id w:val="-925109897"/>
                <w:placeholder>
                  <w:docPart w:val="746C9A4DE18640C7B6E02C9D25081D5E"/>
                </w:placeholder>
                <w:temporary/>
                <w:showingPlcHdr/>
                <w15:appearance w15:val="hidden"/>
              </w:sdtPr>
              <w:sdtContent>
                <w:r w:rsidR="00143224" w:rsidRPr="0050181D">
                  <w:rPr>
                    <w:rFonts w:cstheme="majorHAnsi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Ind w:w="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143224" w:rsidRPr="0050181D" w14:paraId="47889B57" w14:textId="77777777" w:rsidTr="00CF0334">
        <w:tc>
          <w:tcPr>
            <w:tcW w:w="4320" w:type="dxa"/>
          </w:tcPr>
          <w:p w14:paraId="71195D1F" w14:textId="27795B12" w:rsidR="00143224" w:rsidRPr="0050181D" w:rsidRDefault="00171276" w:rsidP="00565B06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>Candidate &amp; Company Profiling</w:t>
            </w:r>
          </w:p>
          <w:p w14:paraId="75166E29" w14:textId="2213A7A7" w:rsidR="00316CE4" w:rsidRPr="0050181D" w:rsidRDefault="00171276" w:rsidP="00316CE4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>Research &amp; Market Analysis</w:t>
            </w:r>
          </w:p>
        </w:tc>
        <w:tc>
          <w:tcPr>
            <w:tcW w:w="4320" w:type="dxa"/>
            <w:tcMar>
              <w:left w:w="576" w:type="dxa"/>
            </w:tcMar>
          </w:tcPr>
          <w:p w14:paraId="58B15BB0" w14:textId="41EC642F" w:rsidR="00F904FC" w:rsidRPr="0050181D" w:rsidRDefault="00171276" w:rsidP="00171276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>Hiring</w:t>
            </w:r>
          </w:p>
          <w:p w14:paraId="271764F4" w14:textId="53C5C2ED" w:rsidR="00F904FC" w:rsidRPr="0050181D" w:rsidRDefault="00171276" w:rsidP="00565B06">
            <w:pPr>
              <w:pStyle w:val="ListBullet"/>
              <w:spacing w:after="80"/>
              <w:rPr>
                <w:rFonts w:asciiTheme="majorHAnsi" w:hAnsiTheme="majorHAnsi" w:cstheme="majorHAnsi"/>
              </w:rPr>
            </w:pPr>
            <w:r w:rsidRPr="0050181D">
              <w:rPr>
                <w:rFonts w:asciiTheme="majorHAnsi" w:hAnsiTheme="majorHAnsi" w:cstheme="majorHAnsi"/>
              </w:rPr>
              <w:t xml:space="preserve">Strategizing for Diversity, Equity and Inclusions  </w:t>
            </w:r>
          </w:p>
        </w:tc>
      </w:tr>
    </w:tbl>
    <w:p w14:paraId="14A5723B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tbl>
      <w:tblPr>
        <w:tblStyle w:val="TableGridLight"/>
        <w:tblpPr w:leftFromText="180" w:rightFromText="180" w:vertAnchor="text" w:horzAnchor="margin" w:tblpY="476"/>
        <w:tblW w:w="535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8654"/>
        <w:gridCol w:w="596"/>
      </w:tblGrid>
      <w:tr w:rsidR="00CF0334" w:rsidRPr="0050181D" w14:paraId="546373CB" w14:textId="77777777" w:rsidTr="00CF0334">
        <w:tc>
          <w:tcPr>
            <w:tcW w:w="8654" w:type="dxa"/>
          </w:tcPr>
          <w:p w14:paraId="704DEF32" w14:textId="77777777" w:rsidR="00CF0334" w:rsidRPr="0050181D" w:rsidRDefault="00CF0334" w:rsidP="00CF0334">
            <w:pPr>
              <w:pStyle w:val="ListBullet"/>
              <w:rPr>
                <w:rFonts w:asciiTheme="majorHAnsi" w:hAnsiTheme="majorHAnsi" w:cstheme="majorHAnsi"/>
                <w:lang w:val="en-IN"/>
              </w:rPr>
            </w:pPr>
            <w:r w:rsidRPr="0050181D">
              <w:rPr>
                <w:rFonts w:asciiTheme="majorHAnsi" w:hAnsiTheme="majorHAnsi" w:cstheme="majorHAnsi"/>
                <w:lang w:val="en-IN"/>
              </w:rPr>
              <w:t>Lead Generation Tools:</w:t>
            </w:r>
            <w:r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Lusha | Zoom Info |Hunter.io</w:t>
            </w:r>
          </w:p>
          <w:p w14:paraId="78DE34BE" w14:textId="77777777" w:rsidR="00CF0334" w:rsidRPr="0050181D" w:rsidRDefault="00CF0334" w:rsidP="00CF0334">
            <w:pPr>
              <w:pStyle w:val="ListBullet"/>
              <w:rPr>
                <w:rFonts w:asciiTheme="majorHAnsi" w:hAnsiTheme="majorHAnsi" w:cstheme="majorHAnsi"/>
                <w:lang w:val="en-IN"/>
              </w:rPr>
            </w:pPr>
            <w:r w:rsidRPr="0050181D">
              <w:rPr>
                <w:rFonts w:asciiTheme="majorHAnsi" w:hAnsiTheme="majorHAnsi" w:cstheme="majorHAnsi"/>
                <w:lang w:val="en-IN"/>
              </w:rPr>
              <w:t>Hiring:</w:t>
            </w:r>
            <w:r>
              <w:rPr>
                <w:rFonts w:asciiTheme="majorHAnsi" w:hAnsiTheme="majorHAnsi" w:cstheme="majorHAnsi"/>
                <w:lang w:val="en-IN"/>
              </w:rPr>
              <w:t xml:space="preserve"> 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LinkedIn Recruit | Job Boards | Xray Search</w:t>
            </w:r>
          </w:p>
          <w:p w14:paraId="7F9A464B" w14:textId="77777777" w:rsidR="00CF0334" w:rsidRPr="0050181D" w:rsidRDefault="00CF0334" w:rsidP="00CF0334">
            <w:pPr>
              <w:pStyle w:val="ListBullet"/>
              <w:rPr>
                <w:rFonts w:asciiTheme="majorHAnsi" w:hAnsiTheme="majorHAnsi" w:cstheme="majorHAnsi"/>
                <w:lang w:val="en-IN"/>
              </w:rPr>
            </w:pPr>
            <w:r w:rsidRPr="0050181D">
              <w:rPr>
                <w:rFonts w:asciiTheme="majorHAnsi" w:hAnsiTheme="majorHAnsi" w:cstheme="majorHAnsi"/>
                <w:lang w:val="en-IN"/>
              </w:rPr>
              <w:t xml:space="preserve">Application Tracking System: 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Zoho Recruit | Naukri RMS</w:t>
            </w:r>
          </w:p>
          <w:p w14:paraId="5C87B364" w14:textId="77777777" w:rsidR="00CF0334" w:rsidRPr="0050181D" w:rsidRDefault="00CF0334" w:rsidP="00CF0334">
            <w:pPr>
              <w:pStyle w:val="ListBullet"/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</w:pP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Sales &amp; Marketing Analytics:</w:t>
            </w:r>
            <w:r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 xml:space="preserve"> 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 xml:space="preserve">LinkedIn </w:t>
            </w:r>
            <w:r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Sales Navigator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 xml:space="preserve">| SendGrid </w:t>
            </w:r>
          </w:p>
          <w:p w14:paraId="5CF9DED0" w14:textId="77777777" w:rsidR="00CF0334" w:rsidRPr="0050181D" w:rsidRDefault="00CF0334" w:rsidP="00CF0334">
            <w:pPr>
              <w:pStyle w:val="ListBullet"/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</w:pP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Collaboration Tools:</w:t>
            </w:r>
            <w:r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 xml:space="preserve"> </w:t>
            </w:r>
            <w:r w:rsidRPr="0050181D"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  <w:t>Google Workspace | Slack | GitHub |Trello</w:t>
            </w:r>
          </w:p>
          <w:p w14:paraId="78E5C972" w14:textId="77777777" w:rsidR="00CF0334" w:rsidRPr="0050181D" w:rsidRDefault="00CF0334" w:rsidP="00CF0334">
            <w:pPr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</w:pPr>
          </w:p>
          <w:p w14:paraId="226E0C3B" w14:textId="77777777" w:rsidR="00CF0334" w:rsidRPr="0050181D" w:rsidRDefault="00CF0334" w:rsidP="00CF0334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  <w:lang w:val="en-IN"/>
              </w:rPr>
            </w:pPr>
          </w:p>
          <w:p w14:paraId="72D809F9" w14:textId="77777777" w:rsidR="00CF0334" w:rsidRPr="0050181D" w:rsidRDefault="00CF0334" w:rsidP="00CF0334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</w:rPr>
            </w:pPr>
          </w:p>
        </w:tc>
        <w:tc>
          <w:tcPr>
            <w:tcW w:w="596" w:type="dxa"/>
            <w:tcMar>
              <w:left w:w="576" w:type="dxa"/>
            </w:tcMar>
          </w:tcPr>
          <w:p w14:paraId="65038DCA" w14:textId="77777777" w:rsidR="00CF0334" w:rsidRPr="0050181D" w:rsidRDefault="00CF0334" w:rsidP="00CF0334">
            <w:pPr>
              <w:rPr>
                <w:rFonts w:asciiTheme="majorHAnsi" w:hAnsiTheme="majorHAnsi" w:cstheme="majorHAnsi"/>
                <w:color w:val="3D3D3D" w:themeColor="background2" w:themeShade="40"/>
                <w:sz w:val="21"/>
                <w:szCs w:val="21"/>
              </w:rPr>
            </w:pPr>
          </w:p>
        </w:tc>
      </w:tr>
    </w:tbl>
    <w:p w14:paraId="2A1BF789" w14:textId="14142EC0" w:rsidR="00171276" w:rsidRPr="0050181D" w:rsidRDefault="00171276" w:rsidP="00171276">
      <w:pPr>
        <w:rPr>
          <w:rFonts w:asciiTheme="majorHAnsi" w:hAnsiTheme="majorHAnsi" w:cstheme="majorHAnsi"/>
          <w:b/>
          <w:bCs/>
          <w:sz w:val="24"/>
          <w:lang w:val="en-IN"/>
        </w:rPr>
      </w:pPr>
      <w:r w:rsidRPr="0050181D">
        <w:rPr>
          <w:rFonts w:asciiTheme="majorHAnsi" w:hAnsiTheme="majorHAnsi" w:cstheme="majorHAnsi"/>
          <w:b/>
          <w:bCs/>
          <w:sz w:val="24"/>
          <w:lang w:val="en-IN"/>
        </w:rPr>
        <w:t>Tools Used So Far:</w:t>
      </w:r>
    </w:p>
    <w:p w14:paraId="65523418" w14:textId="1DA56D57" w:rsidR="00171276" w:rsidRPr="0050181D" w:rsidRDefault="00171276" w:rsidP="00171276">
      <w:pPr>
        <w:rPr>
          <w:rFonts w:asciiTheme="majorHAnsi" w:hAnsiTheme="majorHAnsi" w:cstheme="majorHAnsi"/>
          <w:b/>
          <w:bCs/>
          <w:sz w:val="24"/>
          <w:lang w:val="en-IN"/>
        </w:rPr>
      </w:pPr>
    </w:p>
    <w:p w14:paraId="452E8648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6E60564E" w14:textId="77777777" w:rsidR="00171276" w:rsidRPr="0050181D" w:rsidRDefault="00171276" w:rsidP="00171276">
      <w:pPr>
        <w:rPr>
          <w:rFonts w:asciiTheme="majorHAnsi" w:hAnsiTheme="majorHAnsi" w:cstheme="majorHAnsi"/>
          <w:b/>
          <w:bCs/>
          <w:sz w:val="24"/>
          <w:lang w:val="en-IN"/>
        </w:rPr>
      </w:pPr>
    </w:p>
    <w:p w14:paraId="0DF3FBCB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124E71D7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7773CFD3" w14:textId="77777777" w:rsidR="00171276" w:rsidRPr="0050181D" w:rsidRDefault="00171276" w:rsidP="00171276">
      <w:pPr>
        <w:ind w:left="360"/>
        <w:rPr>
          <w:rFonts w:asciiTheme="majorHAnsi" w:hAnsiTheme="majorHAnsi" w:cstheme="majorHAnsi"/>
          <w:sz w:val="20"/>
          <w:szCs w:val="20"/>
          <w:lang w:val="en-IN"/>
        </w:rPr>
      </w:pPr>
    </w:p>
    <w:p w14:paraId="00F6D45D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3BC2F0F3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6ADEF4E7" w14:textId="77777777" w:rsidR="00171276" w:rsidRPr="0050181D" w:rsidRDefault="00171276" w:rsidP="00171276">
      <w:pPr>
        <w:rPr>
          <w:rFonts w:asciiTheme="majorHAnsi" w:hAnsiTheme="majorHAnsi" w:cstheme="majorHAnsi"/>
          <w:sz w:val="20"/>
          <w:szCs w:val="20"/>
          <w:lang w:val="en-IN"/>
        </w:rPr>
      </w:pPr>
    </w:p>
    <w:p w14:paraId="7BD0BE21" w14:textId="76318E04" w:rsidR="007A0F44" w:rsidRPr="0050181D" w:rsidRDefault="007A0F44" w:rsidP="00316CE4">
      <w:pPr>
        <w:rPr>
          <w:rFonts w:asciiTheme="majorHAnsi" w:hAnsiTheme="majorHAnsi" w:cstheme="majorHAnsi"/>
        </w:rPr>
      </w:pPr>
    </w:p>
    <w:sectPr w:rsidR="007A0F44" w:rsidRPr="0050181D" w:rsidSect="00FE18B2">
      <w:footerReference w:type="default" r:id="rId12"/>
      <w:headerReference w:type="first" r:id="rId13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B771C" w14:textId="77777777" w:rsidR="00361890" w:rsidRDefault="00361890" w:rsidP="00F534FB">
      <w:pPr>
        <w:spacing w:after="0"/>
      </w:pPr>
      <w:r>
        <w:separator/>
      </w:r>
    </w:p>
  </w:endnote>
  <w:endnote w:type="continuationSeparator" w:id="0">
    <w:p w14:paraId="00A5E425" w14:textId="77777777" w:rsidR="00361890" w:rsidRDefault="00361890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28884C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65A9" w14:textId="77777777" w:rsidR="00361890" w:rsidRDefault="00361890" w:rsidP="00F534FB">
      <w:pPr>
        <w:spacing w:after="0"/>
      </w:pPr>
      <w:r>
        <w:separator/>
      </w:r>
    </w:p>
  </w:footnote>
  <w:footnote w:type="continuationSeparator" w:id="0">
    <w:p w14:paraId="0094553C" w14:textId="77777777" w:rsidR="00361890" w:rsidRDefault="00361890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62EB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FF06888" wp14:editId="14E6E0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B2AFDD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A78D8"/>
    <w:multiLevelType w:val="multilevel"/>
    <w:tmpl w:val="70EED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F863716"/>
    <w:multiLevelType w:val="hybridMultilevel"/>
    <w:tmpl w:val="1A5EE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CD481E"/>
    <w:multiLevelType w:val="hybridMultilevel"/>
    <w:tmpl w:val="B290C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32058"/>
    <w:multiLevelType w:val="multilevel"/>
    <w:tmpl w:val="01D6E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B2D7BD0"/>
    <w:multiLevelType w:val="hybridMultilevel"/>
    <w:tmpl w:val="7B42FA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771299"/>
    <w:multiLevelType w:val="hybridMultilevel"/>
    <w:tmpl w:val="7816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E0599"/>
    <w:multiLevelType w:val="multilevel"/>
    <w:tmpl w:val="CC0C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88138994">
    <w:abstractNumId w:val="9"/>
  </w:num>
  <w:num w:numId="2" w16cid:durableId="2007780425">
    <w:abstractNumId w:val="9"/>
    <w:lvlOverride w:ilvl="0">
      <w:startOverride w:val="1"/>
    </w:lvlOverride>
  </w:num>
  <w:num w:numId="3" w16cid:durableId="204367776">
    <w:abstractNumId w:val="10"/>
  </w:num>
  <w:num w:numId="4" w16cid:durableId="76170548">
    <w:abstractNumId w:val="16"/>
  </w:num>
  <w:num w:numId="5" w16cid:durableId="1693801938">
    <w:abstractNumId w:val="8"/>
  </w:num>
  <w:num w:numId="6" w16cid:durableId="1974631902">
    <w:abstractNumId w:val="7"/>
  </w:num>
  <w:num w:numId="7" w16cid:durableId="761101749">
    <w:abstractNumId w:val="6"/>
  </w:num>
  <w:num w:numId="8" w16cid:durableId="966859208">
    <w:abstractNumId w:val="5"/>
  </w:num>
  <w:num w:numId="9" w16cid:durableId="210044970">
    <w:abstractNumId w:val="4"/>
  </w:num>
  <w:num w:numId="10" w16cid:durableId="1750881745">
    <w:abstractNumId w:val="3"/>
  </w:num>
  <w:num w:numId="11" w16cid:durableId="633754686">
    <w:abstractNumId w:val="2"/>
  </w:num>
  <w:num w:numId="12" w16cid:durableId="1022320429">
    <w:abstractNumId w:val="1"/>
  </w:num>
  <w:num w:numId="13" w16cid:durableId="257062908">
    <w:abstractNumId w:val="0"/>
  </w:num>
  <w:num w:numId="14" w16cid:durableId="1073162215">
    <w:abstractNumId w:val="15"/>
  </w:num>
  <w:num w:numId="15" w16cid:durableId="23870556">
    <w:abstractNumId w:val="12"/>
  </w:num>
  <w:num w:numId="16" w16cid:durableId="1523327161">
    <w:abstractNumId w:val="13"/>
  </w:num>
  <w:num w:numId="17" w16cid:durableId="485361096">
    <w:abstractNumId w:val="17"/>
  </w:num>
  <w:num w:numId="18" w16cid:durableId="1108088448">
    <w:abstractNumId w:val="18"/>
  </w:num>
  <w:num w:numId="19" w16cid:durableId="1199777059">
    <w:abstractNumId w:val="19"/>
  </w:num>
  <w:num w:numId="20" w16cid:durableId="1850828017">
    <w:abstractNumId w:val="11"/>
  </w:num>
  <w:num w:numId="21" w16cid:durableId="170871931">
    <w:abstractNumId w:val="20"/>
  </w:num>
  <w:num w:numId="22" w16cid:durableId="15921547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889102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4C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276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0928"/>
    <w:rsid w:val="002A4EDA"/>
    <w:rsid w:val="002A5528"/>
    <w:rsid w:val="002B01E3"/>
    <w:rsid w:val="002B3FC8"/>
    <w:rsid w:val="002F10E7"/>
    <w:rsid w:val="002F69E4"/>
    <w:rsid w:val="00300A98"/>
    <w:rsid w:val="0030724A"/>
    <w:rsid w:val="00316CE4"/>
    <w:rsid w:val="00323C3F"/>
    <w:rsid w:val="003279A4"/>
    <w:rsid w:val="00330B4C"/>
    <w:rsid w:val="00337114"/>
    <w:rsid w:val="0035004C"/>
    <w:rsid w:val="003571C8"/>
    <w:rsid w:val="00361890"/>
    <w:rsid w:val="00383057"/>
    <w:rsid w:val="0039703C"/>
    <w:rsid w:val="003974BB"/>
    <w:rsid w:val="003A091E"/>
    <w:rsid w:val="003B3318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0181D"/>
    <w:rsid w:val="005106C0"/>
    <w:rsid w:val="005247B7"/>
    <w:rsid w:val="005324B1"/>
    <w:rsid w:val="005372FA"/>
    <w:rsid w:val="00556337"/>
    <w:rsid w:val="005611C3"/>
    <w:rsid w:val="00562422"/>
    <w:rsid w:val="00565B06"/>
    <w:rsid w:val="00566421"/>
    <w:rsid w:val="00572CE2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293E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C423C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B7CF0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812AB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46231"/>
    <w:rsid w:val="00952C89"/>
    <w:rsid w:val="009540F4"/>
    <w:rsid w:val="00955C71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349FE"/>
    <w:rsid w:val="00B4546C"/>
    <w:rsid w:val="00B47E1E"/>
    <w:rsid w:val="00B54661"/>
    <w:rsid w:val="00B55487"/>
    <w:rsid w:val="00B763B5"/>
    <w:rsid w:val="00B90654"/>
    <w:rsid w:val="00B91175"/>
    <w:rsid w:val="00BA71B3"/>
    <w:rsid w:val="00BB34BE"/>
    <w:rsid w:val="00BC0250"/>
    <w:rsid w:val="00BC0E1A"/>
    <w:rsid w:val="00BC1472"/>
    <w:rsid w:val="00BC3B4D"/>
    <w:rsid w:val="00BD2DD6"/>
    <w:rsid w:val="00BD55EE"/>
    <w:rsid w:val="00BE69F5"/>
    <w:rsid w:val="00C0155C"/>
    <w:rsid w:val="00C3233C"/>
    <w:rsid w:val="00C3763A"/>
    <w:rsid w:val="00C60281"/>
    <w:rsid w:val="00C70ADD"/>
    <w:rsid w:val="00C779DA"/>
    <w:rsid w:val="00C814F7"/>
    <w:rsid w:val="00C81C04"/>
    <w:rsid w:val="00C91B4B"/>
    <w:rsid w:val="00C93DE1"/>
    <w:rsid w:val="00CA1ED0"/>
    <w:rsid w:val="00CA2E0A"/>
    <w:rsid w:val="00CA302A"/>
    <w:rsid w:val="00CB3192"/>
    <w:rsid w:val="00CC1E5C"/>
    <w:rsid w:val="00CC52A7"/>
    <w:rsid w:val="00CD1043"/>
    <w:rsid w:val="00CE2C76"/>
    <w:rsid w:val="00CF0334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3862"/>
    <w:rsid w:val="00E665C1"/>
    <w:rsid w:val="00E72DA3"/>
    <w:rsid w:val="00E97BD9"/>
    <w:rsid w:val="00EE0848"/>
    <w:rsid w:val="00EE2F67"/>
    <w:rsid w:val="00EF7579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CC086"/>
  <w15:chartTrackingRefBased/>
  <w15:docId w15:val="{7F3ECEEE-9E72-4860-B56B-17CAC6DB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E2F67"/>
    <w:pPr>
      <w:pBdr>
        <w:bottom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vanity-namedomain">
    <w:name w:val="vanity-name__domain"/>
    <w:basedOn w:val="DefaultParagraphFont"/>
    <w:rsid w:val="00EE2F67"/>
  </w:style>
  <w:style w:type="character" w:customStyle="1" w:styleId="break-words">
    <w:name w:val="break-words"/>
    <w:basedOn w:val="DefaultParagraphFont"/>
    <w:rsid w:val="00EE2F6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E2F67"/>
    <w:pPr>
      <w:pBdr>
        <w:top w:val="single" w:sz="6" w:space="1" w:color="auto"/>
      </w:pBdr>
      <w:spacing w:after="0"/>
      <w:jc w:val="center"/>
    </w:pPr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E2F67"/>
    <w:rPr>
      <w:rFonts w:ascii="Arial" w:eastAsia="Times New Roman" w:hAnsi="Arial" w:cs="Arial"/>
      <w:vanish/>
      <w:color w:val="auto"/>
      <w:sz w:val="16"/>
      <w:szCs w:val="16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E2F67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F6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rsid w:val="00CA302A"/>
    <w:pPr>
      <w:ind w:left="720"/>
      <w:contextualSpacing/>
    </w:pPr>
  </w:style>
  <w:style w:type="character" w:customStyle="1" w:styleId="white-space-pre">
    <w:name w:val="white-space-pre"/>
    <w:basedOn w:val="DefaultParagraphFont"/>
    <w:rsid w:val="009462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3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salonibansal9871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bhin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A9DC1EBA234526B5DB47A81630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3EAB6-B2A8-4440-8DC3-03497CC9F036}"/>
      </w:docPartPr>
      <w:docPartBody>
        <w:p w:rsidR="007D25F7" w:rsidRDefault="009867EC">
          <w:pPr>
            <w:pStyle w:val="B4A9DC1EBA234526B5DB47A816308A40"/>
          </w:pPr>
          <w:r w:rsidRPr="009D0878">
            <w:t>Phone</w:t>
          </w:r>
        </w:p>
      </w:docPartBody>
    </w:docPart>
    <w:docPart>
      <w:docPartPr>
        <w:name w:val="CA35086FAA6749D1B88D70A8EE30F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3CF4E-35B9-402B-8D64-101FF11A1E2E}"/>
      </w:docPartPr>
      <w:docPartBody>
        <w:p w:rsidR="007D25F7" w:rsidRDefault="009867EC">
          <w:pPr>
            <w:pStyle w:val="CA35086FAA6749D1B88D70A8EE30F301"/>
          </w:pPr>
          <w:r w:rsidRPr="009D0878">
            <w:t>Email</w:t>
          </w:r>
        </w:p>
      </w:docPartBody>
    </w:docPart>
    <w:docPart>
      <w:docPartPr>
        <w:name w:val="C7A8A586D95F4A9AAEC76F7038C63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C2C45-9067-4532-B575-8E86D38403E8}"/>
      </w:docPartPr>
      <w:docPartBody>
        <w:p w:rsidR="007D25F7" w:rsidRDefault="009867EC">
          <w:pPr>
            <w:pStyle w:val="C7A8A586D95F4A9AAEC76F7038C6342D"/>
          </w:pPr>
          <w:r w:rsidRPr="00565B06">
            <w:t>Education</w:t>
          </w:r>
        </w:p>
      </w:docPartBody>
    </w:docPart>
    <w:docPart>
      <w:docPartPr>
        <w:name w:val="1DE784CA3E7F44E3A824007C0637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FB1A6-DA16-454D-B3EF-C6826D89A599}"/>
      </w:docPartPr>
      <w:docPartBody>
        <w:p w:rsidR="007D25F7" w:rsidRDefault="009867EC">
          <w:pPr>
            <w:pStyle w:val="1DE784CA3E7F44E3A824007C0637CF69"/>
          </w:pPr>
          <w:r w:rsidRPr="00565B06">
            <w:t>Experience</w:t>
          </w:r>
        </w:p>
      </w:docPartBody>
    </w:docPart>
    <w:docPart>
      <w:docPartPr>
        <w:name w:val="746C9A4DE18640C7B6E02C9D25081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55850-0A9D-4137-8365-61CCC3E806AB}"/>
      </w:docPartPr>
      <w:docPartBody>
        <w:p w:rsidR="007D25F7" w:rsidRDefault="009867EC">
          <w:pPr>
            <w:pStyle w:val="746C9A4DE18640C7B6E02C9D25081D5E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EC"/>
    <w:rsid w:val="007D25F7"/>
    <w:rsid w:val="009867EC"/>
    <w:rsid w:val="00EF7579"/>
    <w:rsid w:val="00F1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A9DC1EBA234526B5DB47A816308A40">
    <w:name w:val="B4A9DC1EBA234526B5DB47A816308A40"/>
  </w:style>
  <w:style w:type="paragraph" w:customStyle="1" w:styleId="CA35086FAA6749D1B88D70A8EE30F301">
    <w:name w:val="CA35086FAA6749D1B88D70A8EE30F301"/>
  </w:style>
  <w:style w:type="paragraph" w:customStyle="1" w:styleId="C7A8A586D95F4A9AAEC76F7038C6342D">
    <w:name w:val="C7A8A586D95F4A9AAEC76F7038C6342D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1DE784CA3E7F44E3A824007C0637CF69">
    <w:name w:val="1DE784CA3E7F44E3A824007C0637CF69"/>
  </w:style>
  <w:style w:type="paragraph" w:customStyle="1" w:styleId="746C9A4DE18640C7B6E02C9D25081D5E">
    <w:name w:val="746C9A4DE18640C7B6E02C9D25081D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>                                         +91 9871798635 </CompanyPhone>
  <CompanyFax/>
  <CompanyEmail>              saloni.bansal2494@gmail.com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design).dotx</Template>
  <TotalTime>3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Abhinav Garg</cp:lastModifiedBy>
  <cp:revision>1</cp:revision>
  <dcterms:created xsi:type="dcterms:W3CDTF">2022-08-12T18:31:00Z</dcterms:created>
  <dcterms:modified xsi:type="dcterms:W3CDTF">2025-09-04T14:39:00Z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