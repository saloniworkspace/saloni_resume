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166" w:type="pct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691" w:type="dxa"/>
          <w:right w:w="0" w:type="dxa"/>
        </w:tblCellMar>
        <w:tblLook w:val="04A0" w:firstRow="1" w:lastRow="0" w:firstColumn="1" w:lastColumn="0" w:noHBand="0" w:noVBand="1"/>
        <w:tblDescription w:val="First table is the name and contact info layout table. Second table is the objective table"/>
      </w:tblPr>
      <w:tblGrid>
        <w:gridCol w:w="4897"/>
        <w:gridCol w:w="4030"/>
      </w:tblGrid>
      <w:tr w:rsidR="007A0F44" w:rsidRPr="0050181D" w14:paraId="33D74AC2" w14:textId="77777777" w:rsidTr="00955C71">
        <w:trPr>
          <w:trHeight w:hRule="exact" w:val="1944"/>
        </w:trPr>
        <w:tc>
          <w:tcPr>
            <w:tcW w:w="4896" w:type="dxa"/>
            <w:tcMar>
              <w:right w:w="144" w:type="dxa"/>
            </w:tcMar>
            <w:vAlign w:val="bottom"/>
          </w:tcPr>
          <w:p w14:paraId="3D60D2F6" w14:textId="56374953" w:rsidR="007A0F44" w:rsidRPr="0050181D" w:rsidRDefault="00330B4C" w:rsidP="00330B4C">
            <w:pPr>
              <w:pStyle w:val="Title"/>
              <w:rPr>
                <w:rFonts w:asciiTheme="majorHAnsi" w:hAnsiTheme="majorHAnsi" w:cstheme="majorHAnsi"/>
                <w:sz w:val="56"/>
              </w:rPr>
            </w:pPr>
            <w:r>
              <w:rPr>
                <w:rFonts w:asciiTheme="majorHAnsi" w:hAnsiTheme="majorHAnsi" w:cstheme="majorHAnsi"/>
                <w:sz w:val="56"/>
              </w:rPr>
              <w:t>Saloni Bansal</w:t>
            </w:r>
          </w:p>
        </w:tc>
        <w:tc>
          <w:tcPr>
            <w:tcW w:w="4030" w:type="dxa"/>
            <w:tcMar>
              <w:left w:w="144" w:type="dxa"/>
            </w:tcMar>
            <w:vAlign w:val="bottom"/>
          </w:tcPr>
          <w:p w14:paraId="4689FFDC" w14:textId="38D1E1BA" w:rsidR="007A0F44" w:rsidRPr="0050181D" w:rsidRDefault="007A0F44">
            <w:pPr>
              <w:pStyle w:val="ContactInf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</w:p>
          <w:p w14:paraId="37296241" w14:textId="2F0041C0" w:rsidR="007A0F44" w:rsidRPr="0050181D" w:rsidRDefault="00000000" w:rsidP="00955C71">
            <w:pPr>
              <w:pStyle w:val="ContactInfo"/>
              <w:jc w:val="left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alias w:val="Enter phone:"/>
                <w:tag w:val="Enter phone:"/>
                <w:id w:val="381135673"/>
                <w:placeholder>
                  <w:docPart w:val="B4A9DC1EBA234526B5DB47A816308A40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 w:multiLine="1"/>
              </w:sdtPr>
              <w:sdtContent>
                <w:r>
                  <w:rPr>
                    <w:rFonts w:asciiTheme="majorHAnsi" w:hAnsiTheme="majorHAnsi" w:cstheme="majorHAnsi"/>
                  </w:rPr>
                  <w:t xml:space="preserve">                                         9</w:t>
                </w:r>
                <w:r w:rsidR="008A0C0B">
                  <w:rPr>
                    <w:rFonts w:asciiTheme="majorHAnsi" w:hAnsiTheme="majorHAnsi" w:cstheme="majorHAnsi"/>
                  </w:rPr>
                  <w:t>871798635</w:t>
                </w:r>
                <w:r>
                  <w:rPr>
                    <w:rFonts w:asciiTheme="majorHAnsi" w:hAnsiTheme="majorHAnsi" w:cstheme="majorHAnsi"/>
                  </w:rPr>
                  <w:t xml:space="preserve"> </w:t>
                </w:r>
              </w:sdtContent>
            </w:sdt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inline distT="0" distB="0" distL="0" distR="0" wp14:anchorId="5B0A0581" wp14:editId="2A8203C0">
                      <wp:extent cx="109728" cy="109728"/>
                      <wp:effectExtent l="0" t="0" r="5080" b="5080"/>
                      <wp:docPr id="55" name="Telephone icon" descr="Phone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477 w 2552"/>
                                  <a:gd name="T1" fmla="*/ 11 h 2616"/>
                                  <a:gd name="T2" fmla="*/ 580 w 2552"/>
                                  <a:gd name="T3" fmla="*/ 77 h 2616"/>
                                  <a:gd name="T4" fmla="*/ 742 w 2552"/>
                                  <a:gd name="T5" fmla="*/ 241 h 2616"/>
                                  <a:gd name="T6" fmla="*/ 854 w 2552"/>
                                  <a:gd name="T7" fmla="*/ 356 h 2616"/>
                                  <a:gd name="T8" fmla="*/ 900 w 2552"/>
                                  <a:gd name="T9" fmla="*/ 449 h 2616"/>
                                  <a:gd name="T10" fmla="*/ 892 w 2552"/>
                                  <a:gd name="T11" fmla="*/ 540 h 2616"/>
                                  <a:gd name="T12" fmla="*/ 830 w 2552"/>
                                  <a:gd name="T13" fmla="*/ 629 h 2616"/>
                                  <a:gd name="T14" fmla="*/ 727 w 2552"/>
                                  <a:gd name="T15" fmla="*/ 723 h 2616"/>
                                  <a:gd name="T16" fmla="*/ 669 w 2552"/>
                                  <a:gd name="T17" fmla="*/ 823 h 2616"/>
                                  <a:gd name="T18" fmla="*/ 663 w 2552"/>
                                  <a:gd name="T19" fmla="*/ 925 h 2616"/>
                                  <a:gd name="T20" fmla="*/ 707 w 2552"/>
                                  <a:gd name="T21" fmla="*/ 1027 h 2616"/>
                                  <a:gd name="T22" fmla="*/ 918 w 2552"/>
                                  <a:gd name="T23" fmla="*/ 1253 h 2616"/>
                                  <a:gd name="T24" fmla="*/ 1402 w 2552"/>
                                  <a:gd name="T25" fmla="*/ 1718 h 2616"/>
                                  <a:gd name="T26" fmla="*/ 1630 w 2552"/>
                                  <a:gd name="T27" fmla="*/ 1918 h 2616"/>
                                  <a:gd name="T28" fmla="*/ 1727 w 2552"/>
                                  <a:gd name="T29" fmla="*/ 1946 h 2616"/>
                                  <a:gd name="T30" fmla="*/ 1823 w 2552"/>
                                  <a:gd name="T31" fmla="*/ 1921 h 2616"/>
                                  <a:gd name="T32" fmla="*/ 1914 w 2552"/>
                                  <a:gd name="T33" fmla="*/ 1836 h 2616"/>
                                  <a:gd name="T34" fmla="*/ 2018 w 2552"/>
                                  <a:gd name="T35" fmla="*/ 1737 h 2616"/>
                                  <a:gd name="T36" fmla="*/ 2121 w 2552"/>
                                  <a:gd name="T37" fmla="*/ 1703 h 2616"/>
                                  <a:gd name="T38" fmla="*/ 2222 w 2552"/>
                                  <a:gd name="T39" fmla="*/ 1728 h 2616"/>
                                  <a:gd name="T40" fmla="*/ 2320 w 2552"/>
                                  <a:gd name="T41" fmla="*/ 1810 h 2616"/>
                                  <a:gd name="T42" fmla="*/ 2529 w 2552"/>
                                  <a:gd name="T43" fmla="*/ 2061 h 2616"/>
                                  <a:gd name="T44" fmla="*/ 2552 w 2552"/>
                                  <a:gd name="T45" fmla="*/ 2149 h 2616"/>
                                  <a:gd name="T46" fmla="*/ 2538 w 2552"/>
                                  <a:gd name="T47" fmla="*/ 2228 h 2616"/>
                                  <a:gd name="T48" fmla="*/ 2506 w 2552"/>
                                  <a:gd name="T49" fmla="*/ 2287 h 2616"/>
                                  <a:gd name="T50" fmla="*/ 2475 w 2552"/>
                                  <a:gd name="T51" fmla="*/ 2321 h 2616"/>
                                  <a:gd name="T52" fmla="*/ 2458 w 2552"/>
                                  <a:gd name="T53" fmla="*/ 2336 h 2616"/>
                                  <a:gd name="T54" fmla="*/ 2412 w 2552"/>
                                  <a:gd name="T55" fmla="*/ 2374 h 2616"/>
                                  <a:gd name="T56" fmla="*/ 2347 w 2552"/>
                                  <a:gd name="T57" fmla="*/ 2426 h 2616"/>
                                  <a:gd name="T58" fmla="*/ 2269 w 2552"/>
                                  <a:gd name="T59" fmla="*/ 2482 h 2616"/>
                                  <a:gd name="T60" fmla="*/ 2187 w 2552"/>
                                  <a:gd name="T61" fmla="*/ 2532 h 2616"/>
                                  <a:gd name="T62" fmla="*/ 2109 w 2552"/>
                                  <a:gd name="T63" fmla="*/ 2567 h 2616"/>
                                  <a:gd name="T64" fmla="*/ 1964 w 2552"/>
                                  <a:gd name="T65" fmla="*/ 2605 h 2616"/>
                                  <a:gd name="T66" fmla="*/ 1848 w 2552"/>
                                  <a:gd name="T67" fmla="*/ 2616 h 2616"/>
                                  <a:gd name="T68" fmla="*/ 1752 w 2552"/>
                                  <a:gd name="T69" fmla="*/ 2606 h 2616"/>
                                  <a:gd name="T70" fmla="*/ 1668 w 2552"/>
                                  <a:gd name="T71" fmla="*/ 2581 h 2616"/>
                                  <a:gd name="T72" fmla="*/ 1589 w 2552"/>
                                  <a:gd name="T73" fmla="*/ 2544 h 2616"/>
                                  <a:gd name="T74" fmla="*/ 1439 w 2552"/>
                                  <a:gd name="T75" fmla="*/ 2469 h 2616"/>
                                  <a:gd name="T76" fmla="*/ 1167 w 2552"/>
                                  <a:gd name="T77" fmla="*/ 2314 h 2616"/>
                                  <a:gd name="T78" fmla="*/ 916 w 2552"/>
                                  <a:gd name="T79" fmla="*/ 2146 h 2616"/>
                                  <a:gd name="T80" fmla="*/ 689 w 2552"/>
                                  <a:gd name="T81" fmla="*/ 1959 h 2616"/>
                                  <a:gd name="T82" fmla="*/ 488 w 2552"/>
                                  <a:gd name="T83" fmla="*/ 1751 h 2616"/>
                                  <a:gd name="T84" fmla="*/ 314 w 2552"/>
                                  <a:gd name="T85" fmla="*/ 1520 h 2616"/>
                                  <a:gd name="T86" fmla="*/ 170 w 2552"/>
                                  <a:gd name="T87" fmla="*/ 1261 h 2616"/>
                                  <a:gd name="T88" fmla="*/ 59 w 2552"/>
                                  <a:gd name="T89" fmla="*/ 972 h 2616"/>
                                  <a:gd name="T90" fmla="*/ 4 w 2552"/>
                                  <a:gd name="T91" fmla="*/ 734 h 2616"/>
                                  <a:gd name="T92" fmla="*/ 11 w 2552"/>
                                  <a:gd name="T93" fmla="*/ 543 h 2616"/>
                                  <a:gd name="T94" fmla="*/ 63 w 2552"/>
                                  <a:gd name="T95" fmla="*/ 365 h 2616"/>
                                  <a:gd name="T96" fmla="*/ 160 w 2552"/>
                                  <a:gd name="T97" fmla="*/ 197 h 2616"/>
                                  <a:gd name="T98" fmla="*/ 279 w 2552"/>
                                  <a:gd name="T99" fmla="*/ 61 h 2616"/>
                                  <a:gd name="T100" fmla="*/ 377 w 2552"/>
                                  <a:gd name="T101" fmla="*/ 6 h 26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552" h="2616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FD8D9AF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kNV+kAsAAFY2AAAOAAAAZHJzL2Uyb0RvYy54bWysW02PG7kRvQfIf2joGCA7TTbZHwOP92Bn gwDOJoAd5NyWNNYgklpRazzj/Pp9RRZltqMiiSB7cGtWT0W+evyoYrHf/Px62Fdft+f5aTo+rNRP 9araHtfT5un45WH1j0+//LFfVfNlPG7G/XTcPqy+befVz29//7s3L6f7rZ52036zPVcwcpzvX04P q93lcrq/u5vXu+1hnH+aTtsjvnyczofxgj/PX+425/EF1g/7O13X7d3LdN6cztN6O8/4v+/9l6u3 zv7j43Z9+dvj47y9VPuHFfp2cf+e3b+f6d+7t2/G+y/n8bR7WnM3xv+hF4fx6YhGr6bej5exej4/ /Zepw9P6PM3T4+Wn9XS4mx4fn9ZbxwFsVP0Dm4+78bR1XOCc+XR10/z/M7v+9evH09/P1PX59GFa /2uGR+5eTvP99Rv6Ywam+vzy12kDDcfny+TIvj6eD/RL0KhenU+/XX26fb1Ua/xPVQ+dxiBY4yv+ TC2M9+HH6+f58uft5AyNXz/MFy/JBp+cQzfVcTyg1U+Q7/Gwhzp/uKtM11UvlbZWs4JXlIpQSlW7 Sreq/RGkI5Dta8FUE6HQ3m1TJgYZLZiyEUobqVtthOqtEWx1EaqxrdAvuPzqraGWKA4RyphBsKVi 1/eDRFLFvremlqzF3u8bqWsqdn+rxb4tBNDisIgV6HQj9S2WoG0HQQIVa9DL1mIR2raRrMUqDNoK fdOxCl0tMdWxCqqGR24PXB3LMKhe6JyOZVDaSp7TsQ7K1NIg0bEQqkO7QvdiJVQrDhMdS6GIh2Av 1kJ1cMvt9UPHYqjBSPOridVQNAZu22sWcgxamvtNLAd4SLO/WejRN2L/Yj2wt0j6Nks9Gmm4NLEe WoGHwHehR1dL46WJ9dD4T7K30ANbiaCvifXQjZaWFbPQo1fSKmViPbTF+nObr4n10HUr6WsWemDj kuzFemglrslmoYdtJH1NrAfcLPpvoYetW6l/sR4wJ40Xu9DDdFawZ2M9oJvkP+z03zc0bazE1y70 aMT5YRd6GCXpYRd6NJ0Rxp9d6NEYaX2xCz2MluavXeihxa3ILvQwvRb61y70UNDt9nhuF3rYRrS3 0AORnWRvoYdtpfHSxnqooZXWv3ahR1tLu2Ub66F6I42XdqEHYkXJf7EeqhPnb7vQo8U8ur0fdbEe qm2l/nVLPXppfnSxHsr2kh7dUg8jjeduoYdpRHsLPQzGqcB3oYfCOLg9/rqFHg32QcFerMcA2QRz CzmUuJ33sRyt6L0+VkMNVmLbx2qYXhK3j8XAoJLE7WMxyCe3yfaxFspiD7ztu36hRSdtlX0shUIe JZmLpYBLhM7FSiAnFIwNsRAS0SGWoWukMTLEKiAZvN2xIRbBGilgGWINxFh+iCVoWml1GhYKtJIC w0KBQVo7h1gA3UkKDLECopqqjhVo5ES7jkWIlzkk919C+j7uQka/fj1ySo9P1UjnQ7U7RThNM50e UH6PM4JPipJ1mACK8n8BDGUJ3BSBoRyBbREYyhC4KwLD8QQeisCURhMaeXIJRcUckQgXwZmlKqOJ QxHfmTKiipmqMqqUqxJVJKMlfadc1MHLqFKu6eBlVDVTRapY1BmmikywBE6JIHUGiV4RPIzcMqoN U0WaVmSdqTZlVCkJc30vo0o5FsGRQ5V0hlIoBy+jShmSg5dRpQTIwcuoGqZqyqhS+kLWkZ6UUKXs xMHLqFLy4eBlVCm3cPAyqpQ6OHgZVcoMCI7Iv4Rqy1TbMqoU1zvrZVQpbHfwMqotU0XUXdJ3CrrJ OoLqIjhTRcxcBGeqXRnVjqki4i2yzlS7MqoU0BJVRKwl1ilgdfAyqhSQOngZVQo4HbyMas9U+zKq FDKSdUSFJVQpKnTwMqoU9zl4GVWK7By8jCqFbg5eRtUFZ4RXiL4isj5e4vjqjKrXj/Wu86pCvesz /Wa8P40XCsvCx+rlYeVKKdUOH6hcQt8cpq/bT5PDXCg+Mxy+uJoZ2vv+/f64wNGJGLroKjPAhW/D 8+StUZ4H1DUWCl+Hp4dZqimQMVfCEa1Zg7AbMCzy3inBSniyNZ4U1xkXvg5PD2t501U4k02Za3mc KgzvFK7jjRCFnzSOB4PGkEvZ6+mMGmwbxEFJHG8zKBKlcViwnD0kfEl7PNEMgsEUDuUmr8Z1rw3+ DU/v56H2U8tAlrQ9PwgsRmAKh8qUaxelpzSu85POXreB0K/w9P3r6awOfm7BJ9kuh4AoUiVxHaVz ZA8bdMpexxt4C38ncVT7gD2Us9K42vulw1lmyl5LxxFk77ruBn+EJ88POuMCDkWPtD06SyRcZvy1 dIZJuAxfVNAcDiWydLt0FgZ7OJ5J4+iAg3AYNym/oNbmcFRMSwOp2AODqkZMlbTIMReOTdMuRD3L W0ThLWlR1WFBNXWatdKNd7eyOEtN9ZKqeL51lOnSSMtxG86V08yV5UVO9ZgNydZR8/OtkxPSSI5J 1YDqWBpJ5zOk0IBdKolEhTAg06snju3YnwMymLRNXqDQz4xNmlq+n9cMOszB8PRzUeGegEf2ON5J tt5z0AaN0vsQVR/ZZq6fA6dVqkPck2x94AhTddfEITAJT8+IapW+9e6axQZEeAYkp10oI6e565oj UNXV6bFElU1uvU6PEK2oNERjqavT80hjrDMSjk15ieqgjMSdmTSSk0LVZXZZ1OiCP5FxJG2iaupb R1k0g6QyG3FHYSWNtFiOCKnr6wFJUDE8WU3UWBl5zUQDIjwDMgRUdWbHQFTrGTlZk9zpKpHrJ0qu GUZUsiRGGMoZJJ9RaI2FNN06n8RQgTaDpMtU1LoGtbRNuqXikJk1GZZ80kLl3LRNw9mQbnKMDK82 urmeXwYVw5PVRG3Y9xPF30zrVLwiRg2mSZK7obKeR+YYcbClUSrO2OQkQ6O4m0HyzqWbTByAjIBH HQrLaZsN7x3YvTO6N1QyJO4mt9YREY/M5FfO4R6Z2eO05gRYG5z8JDVCTZtbx9aQRoaU0mYicY0L E96mxeBP2sQuyMhMlqcVh7HaYjqnbdJlGvK8zUT4GoEfIzFQkzbrMD4tovM0khN0bRHkpJBUXfet o3yeQXIcglOB9NxUIboAMmOTtgznJb6YKWb1qg9qZm12HF3k+4nKfeCeVhN3xHi1sbnIquWoEp7P eAl1ftb9ei4XVsPw9KuiaumikhtLmdUbw7Nw1NGtALaZmcVIDULrmV1bWT4s0bkZp3CHwLeOSwLp Ufd9XcpF/pqjIKy06XmkcOPAt47yebr1mor85HmdWb0HzuexvaenJq4neIu4f5Bsuw9hQI1SfmoK d5zxILBIs8FVBtc03VVIWmwRQhNrxKppMpbDH7rzmLSIaw/eIu41pIFcoINEaREb3jFU7kSGNHZk cAci2bTmIwUMzrQyYWNRTYYMsgHfNJaiZNMqpLcKa0JK65A01jjWSOE4DcXViiSMo+w+0yp7sL+e M4f1KTz9OuX9jCsYyTa9S3CfOonyCzOuTCVRfCKMixpJGC/eJrNr8iprMmOZhwkudCQbpXspmEMN DoxSSikuYONaaRoXjokyRyVImf2YyyzrmuO9zHkXbpA4c5kB3LASmZnTcNicWcpx0cQ3mvTIj0WI MBjX+2neepdTccNdILlWORBgxC+ZzNP+afPL035PtQ33otH23f5cfR3xitC4Xm+PlzBxF8j9keok /srKcaLfoz3UUs7z5f047/zv3S+IwXh/np6PG/dptx03f+LPl/Fp7z+7sIfftaHXa+iVpfn+87T5 hldt8EYVXlXaTef/rKoXvJ30sJr//Tyet6tq/5cjXv/BCQ0V4y/uD2M7StzP8Tef42+Oz4d3E9hh lIzHNaw+rC7h47uLfxsKryPBYR+OH09rAgZqn17/OZ5PFbHEj/BSz69TeCtpvA+v64AKATyWKXki /AdeXnKS8ItW9HZU/LdDfX8d7O1vAAAA//8DAFBLAwQUAAYACAAAACEAQ0+n4NgAAAADAQAADwAA AGRycy9kb3ducmV2LnhtbEyPQU/DMAyF70j8h8hI3Fg6hgbqmk6AxI0hGFS7eo1pCo1Tkqzr/j0Z HODiJ+tZ730ulqPtxEA+tI4VTCcZCOLa6ZYbBW+vDxc3IEJE1tg5JgUHCrAsT08KzLXb8wsN69iI FMIhRwUmxj6XMtSGLIaJ64mT9+68xZhW30jtcZ/CbScvs2wuLbacGgz2dG+o/lzvrIKnlfsw1XQ4 PPr+6ms2X1XPd5tKqfOz8XYBItIY/47hiJ/QoUxMW7djHUSnID0Sf+bRu56B2P6qLAv5n738BgAA //8DAFBLAQItABQABgAIAAAAIQC2gziS/gAAAOEBAAATAAAAAAAAAAAAAAAAAAAAAABbQ29udGVu dF9UeXBlc10ueG1sUEsBAi0AFAAGAAgAAAAhADj9If/WAAAAlAEAAAsAAAAAAAAAAAAAAAAALwEA AF9yZWxzLy5yZWxzUEsBAi0AFAAGAAgAAAAhACuQ1X6QCwAAVjYAAA4AAAAAAAAAAAAAAAAALgIA AGRycy9lMm9Eb2MueG1sUEsBAi0AFAAGAAgAAAAhAENPp+DYAAAAAwEAAA8AAAAAAAAAAAAAAAAA 6g0AAGRycy9kb3ducmV2LnhtbFBLBQYAAAAABAAEAPMAAADvDgAAAAA= 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77448b [3204]" stroked="f" strokeweight="0">
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14:paraId="58AFA045" w14:textId="165B4B03" w:rsidR="00EE2F67" w:rsidRPr="00EE2F67" w:rsidRDefault="00000000" w:rsidP="00EE2F67">
            <w:pPr>
              <w:pStyle w:val="ContactInfo"/>
              <w:jc w:val="center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alias w:val="Enter email:"/>
                <w:tag w:val="Enter email:"/>
                <w:id w:val="479813182"/>
                <w:placeholder>
                  <w:docPart w:val="CA35086FAA6749D1B88D70A8EE30F301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 w:multiLine="1"/>
              </w:sdtPr>
              <w:sdtContent>
                <w:r>
                  <w:rPr>
                    <w:rFonts w:asciiTheme="majorHAnsi" w:hAnsiTheme="majorHAnsi" w:cstheme="majorHAnsi"/>
                  </w:rPr>
                  <w:t xml:space="preserve">              saloni.bansal</w:t>
                </w:r>
                <w:r w:rsidR="008A0C0B">
                  <w:rPr>
                    <w:rFonts w:asciiTheme="majorHAnsi" w:hAnsiTheme="majorHAnsi" w:cstheme="majorHAnsi"/>
                  </w:rPr>
                  <w:t>2494</w:t>
                </w:r>
                <w:r>
                  <w:rPr>
                    <w:rFonts w:asciiTheme="majorHAnsi" w:hAnsiTheme="majorHAnsi" w:cstheme="majorHAnsi"/>
                  </w:rPr>
                  <w:t>@gmail.com</w:t>
                </w:r>
              </w:sdtContent>
            </w:sdt>
            <w:r>
              <w:rPr>
                <w:rFonts w:asciiTheme="majorHAnsi" w:hAnsiTheme="majorHAnsi" w:cstheme="majorHAnsi"/>
              </w:rPr>
              <w:t xml:space="preserve">  </w: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inline distT="0" distB="0" distL="0" distR="0" wp14:anchorId="58D6A714" wp14:editId="3DD48B4C">
                      <wp:extent cx="137160" cy="91440"/>
                      <wp:effectExtent l="0" t="0" r="0" b="3810"/>
                      <wp:docPr id="56" name="Freeform 5" descr="Email ic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37160" cy="91440"/>
                              </a:xfrm>
                              <a:custGeom>
                                <a:avLst/>
                                <a:gdLst>
                                  <a:gd name="T0" fmla="*/ 108 w 120"/>
                                  <a:gd name="T1" fmla="*/ 21 h 80"/>
                                  <a:gd name="T2" fmla="*/ 108 w 120"/>
                                  <a:gd name="T3" fmla="*/ 21 h 80"/>
                                  <a:gd name="T4" fmla="*/ 60 w 120"/>
                                  <a:gd name="T5" fmla="*/ 58 h 80"/>
                                  <a:gd name="T6" fmla="*/ 12 w 120"/>
                                  <a:gd name="T7" fmla="*/ 21 h 80"/>
                                  <a:gd name="T8" fmla="*/ 12 w 120"/>
                                  <a:gd name="T9" fmla="*/ 18 h 80"/>
                                  <a:gd name="T10" fmla="*/ 16 w 120"/>
                                  <a:gd name="T11" fmla="*/ 17 h 80"/>
                                  <a:gd name="T12" fmla="*/ 60 w 120"/>
                                  <a:gd name="T13" fmla="*/ 51 h 80"/>
                                  <a:gd name="T14" fmla="*/ 104 w 120"/>
                                  <a:gd name="T15" fmla="*/ 17 h 80"/>
                                  <a:gd name="T16" fmla="*/ 108 w 120"/>
                                  <a:gd name="T17" fmla="*/ 18 h 80"/>
                                  <a:gd name="T18" fmla="*/ 108 w 120"/>
                                  <a:gd name="T19" fmla="*/ 21 h 80"/>
                                  <a:gd name="T20" fmla="*/ 108 w 120"/>
                                  <a:gd name="T21" fmla="*/ 21 h 80"/>
                                  <a:gd name="T22" fmla="*/ 114 w 120"/>
                                  <a:gd name="T23" fmla="*/ 0 h 80"/>
                                  <a:gd name="T24" fmla="*/ 114 w 120"/>
                                  <a:gd name="T25" fmla="*/ 0 h 80"/>
                                  <a:gd name="T26" fmla="*/ 6 w 120"/>
                                  <a:gd name="T27" fmla="*/ 0 h 80"/>
                                  <a:gd name="T28" fmla="*/ 0 w 120"/>
                                  <a:gd name="T29" fmla="*/ 6 h 80"/>
                                  <a:gd name="T30" fmla="*/ 0 w 120"/>
                                  <a:gd name="T31" fmla="*/ 74 h 80"/>
                                  <a:gd name="T32" fmla="*/ 6 w 120"/>
                                  <a:gd name="T33" fmla="*/ 80 h 80"/>
                                  <a:gd name="T34" fmla="*/ 114 w 120"/>
                                  <a:gd name="T35" fmla="*/ 80 h 80"/>
                                  <a:gd name="T36" fmla="*/ 120 w 120"/>
                                  <a:gd name="T37" fmla="*/ 74 h 80"/>
                                  <a:gd name="T38" fmla="*/ 120 w 120"/>
                                  <a:gd name="T39" fmla="*/ 6 h 80"/>
                                  <a:gd name="T40" fmla="*/ 114 w 120"/>
                                  <a:gd name="T41" fmla="*/ 0 h 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20" h="8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A46EDAE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hDt1OQUAAGcTAAAOAAAAZHJzL2Uyb0RvYy54bWysWNtu4zYQfS/QfyD0WKBrUfItRpxFm+wW BdLtAknRZ1qiI6ESqZJ07OzXd3iTKUdM1KIvtkweDuecGQ7luf54ahv0TIWsOdsm+EOaIMoKXtbs aZv88fj5x3WCpCKsJA1ndJu8UJl8vPn+u+tjt6EZr3hTUoHACJObY7dNKqW6zWwmi4q2RH7gHWUw ueeiJQp+iqdZKcgRrLfNLEvT5ezIRdkJXlApYfTOTiY3xv5+Twv1+34vqULNNgHflPkU5nOnP2c3 12TzJEhX1YVzg/wHL1pSM9i0N3VHFEEHUb8y1daF4JLv1YeCtzO+39cFNRyADU4v2DxUpKOGC4gj u14m+f+ZLb48P3RfhXZddve8+Esixm8rwp7oT7ID+SCoCQx9Kmv1lddMwd5YqzY7dnLTr9Y/JNhB u+NvvIQ4k4PiRpDTXrTaOlBFJ6P7S687PSlUwCDOV3gJ0Slg6grP5yYsM7Lxa4uDVL9QbuyQ53up bNRKeDKal4iRFjZ9BBv7toEA/jBDOF2jI8KZj3EPAj49KMOoQutXkCyARO3kAShiZx5Alum4O4sA s1iPurMMIDgbN7MKMBFv4Cj2xGNmrkLMuDd4oPJy3B0cqoxXo7RwKHNMHhzKvBgPFw51xuk84lKo dMylgdTRDArFxhGVBmpHLYV6R8IGGRzELWYpCwWPWQoFxziiUxYqno5GLhsIHjUUCh4xFOodSaUs VDtiJhQ7cs6yUOrlKK08VDpiJg91Xs3H7YQ6R1jlocrrcVr5JJnzUOaYpVBnqInjJyQPlY5xC6WO W3pfbKjyQVrHcmgeyn1WCS6HJ1/+SeVvhOLE3JUATwjuMH3T6Bui41JfPvp+gCvm0V5gZAMoPRsB QxA1ODe33XtgiJQGLyaBIRgavJoEBr01+GoSWNdmjYbyq+/o97zWFdjAp5HUddbAp9HEjieeRhQ7 pngaVV0WtTNQ+KZQzRxVqG6T4I5qNo1q5qhCrZpk3VGFmjQFruuSpgq1ZxLcZ+40qrrKGOvTqOaO KhSLSc44qvk0qroqaGfg3AfWbSK7sy3grfTydV4kCF7nd3oNnHaidEnwj+gIb5g6W6ptAq96erjl z/SRG4DShQHe8cy2fS6dAQ17E+in/Xdn7OmXWWCxWDsSftZ/W5Q7ff2mfrY47OriZ/ptsDHUQbAI NCxF67YdtAcGeNtBG304TU7AgbVR23AVgW04rqFtmxUXgzb25wM9sO39H2rgA+ln/bfzNnX7+Gzy 06OOpnDVvfY0hWtrZNSG9N/okMKtpQ2ZVO31dKMX0l9mzNBfz8KTvEgvP100XFIj+jnh3BJXa/1f ofO8XzuO87P+26Js2LwtPzd02SJtKgyyzOayqSVeEztk8kUfzTeywCJX84uDMFxit3ZQkwh+I+uO /4MWkrFj7+wO77gmoj34LeoY2zwa7mYqByTFauBXP+qJDQn5bazDHuz18rPDNUPsQG7v2SAsnpuP 6tCazywQSJdD8y7Q10Wj2vkvteRNXX6um0YXRNN5obeNQM8EeiakKChT/gwPkA3TldUWVMb1els+ hFR3RFZ2vVlh64rgB1YaSEVJ+ck9K1I39hm8auB9zDQWdC9B93DkZsfLF+grQIsJWhEVF98SdIR2 zTaRfx+IoAlqfmXQk7BtA6TMj/lipeu9CGd24Qw7tLcc2EH9JKwAq9tE+cdbZdtD0J8Bwe7ZQ1do oLksgNrj6U8iOtTBIyyCDsYX7ts0ZOObE1r1HusoWSLuB3RzTEhc50m3i8LfBnXuj938AwAA//8D AFBLAwQUAAYACAAAACEAFgpgHNkAAAADAQAADwAAAGRycy9kb3ducmV2LnhtbEyPwU7DMBBE70j8 g7VI3KjTqopQiFMVBFcQbQ9wc2ITW43XId62Ll/PwgUuI61mNPO2XuUwiKOdko+oYD4rQFjsovHY K9htn25uQSTSaPQQ0So42wSr5vKi1pWJJ3y1xw31gkswVVqBIxorKVPnbNBpFkeL7H3EKWjic+ql mfSJy8MgF0VRyqA98oLTo31wtttvDkGB/3z3+Uz0GN/ajrZfL/eufM5KXV/l9R0Ispn+wvCDz+jQ MFMbD2iSGBTwI/Sr7C3mJYiWM8slyKaW/9mbbwAAAP//AwBQSwECLQAUAAYACAAAACEAtoM4kv4A AADhAQAAEwAAAAAAAAAAAAAAAAAAAAAAW0NvbnRlbnRfVHlwZXNdLnhtbFBLAQItABQABgAIAAAA IQA4/SH/1gAAAJQBAAALAAAAAAAAAAAAAAAAAC8BAABfcmVscy8ucmVsc1BLAQItABQABgAIAAAA IQBNhDt1OQUAAGcTAAAOAAAAAAAAAAAAAAAAAC4CAABkcnMvZTJvRG9jLnhtbFBLAQItABQABgAI AAAAIQAWCmAc2QAAAAMBAAAPAAAAAAAAAAAAAAAAAJMHAABkcnMvZG93bnJldi54bWxQSwUGAAAA AAQABADzAAAAmQgAAAAA " path="m108,21r,l60,58,12,21v-1,-1,-1,-2,,-3c13,16,14,16,16,17l60,51,104,17v1,-1,3,-1,4,1c109,19,109,20,108,21r,xm114,r,l6,c3,,,3,,6l,74v,3,3,6,6,6l114,80v3,,6,-3,6,-6l120,6c120,3,117,,114,xe" fillcolor="#77448b [3204]" stroked="f" strokeweight="0">
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  <w:r>
              <w:rPr>
                <w:rFonts w:asciiTheme="majorHAnsi" w:eastAsia="Times New Roman" w:hAnsiTheme="majorHAnsi" w:cstheme="majorHAnsi"/>
                <w:vanish/>
                <w:color w:val="auto"/>
                <w:lang w:val="en-IN" w:eastAsia="en-IN"/>
              </w:rPr>
              <w:t>Top of Form</w:t>
            </w:r>
            <w:hyperlink r:id="rId11" w:history="1">
              <w:r w:rsidR="00EE2F67">
                <w:rPr>
                  <w:rStyle w:val="Hyperlink"/>
                  <w:rFonts w:asciiTheme="majorHAnsi" w:eastAsia="Times New Roman" w:hAnsiTheme="majorHAnsi" w:cstheme="majorHAnsi"/>
                  <w:bdr w:val="none" w:sz="0" w:space="0" w:color="auto" w:frame="1"/>
                  <w:lang w:val="en-IN" w:eastAsia="en-IN"/>
                </w:rPr>
                <w:t>www.linkedin.com/in/salonibansal9871</w:t>
              </w:r>
            </w:hyperlink>
            <w:r>
              <w:rPr>
                <w:rFonts w:asciiTheme="majorHAnsi" w:hAnsiTheme="majorHAnsi" w:cstheme="majorHAnsi"/>
                <w:noProof/>
              </w:rPr>
              <w:t xml:space="preserve"> </w: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inline distT="0" distB="0" distL="0" distR="0" wp14:anchorId="62657A78" wp14:editId="6A18434E">
                      <wp:extent cx="154940" cy="139700"/>
                      <wp:effectExtent l="0" t="0" r="0" b="0"/>
                      <wp:docPr id="57" name="LinkedIn icon" descr="LinkedIn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54940" cy="139700"/>
                              </a:xfrm>
                              <a:custGeom>
                                <a:avLst/>
                                <a:gdLst>
                                  <a:gd name="T0" fmla="*/ 390 w 2616"/>
                                  <a:gd name="T1" fmla="*/ 985 h 2610"/>
                                  <a:gd name="T2" fmla="*/ 387 w 2616"/>
                                  <a:gd name="T3" fmla="*/ 2196 h 2610"/>
                                  <a:gd name="T4" fmla="*/ 402 w 2616"/>
                                  <a:gd name="T5" fmla="*/ 2225 h 2610"/>
                                  <a:gd name="T6" fmla="*/ 769 w 2616"/>
                                  <a:gd name="T7" fmla="*/ 2223 h 2610"/>
                                  <a:gd name="T8" fmla="*/ 775 w 2616"/>
                                  <a:gd name="T9" fmla="*/ 1006 h 2610"/>
                                  <a:gd name="T10" fmla="*/ 761 w 2616"/>
                                  <a:gd name="T11" fmla="*/ 978 h 2610"/>
                                  <a:gd name="T12" fmla="*/ 1720 w 2616"/>
                                  <a:gd name="T13" fmla="*/ 949 h 2610"/>
                                  <a:gd name="T14" fmla="*/ 1558 w 2616"/>
                                  <a:gd name="T15" fmla="*/ 994 h 2610"/>
                                  <a:gd name="T16" fmla="*/ 1431 w 2616"/>
                                  <a:gd name="T17" fmla="*/ 1097 h 2610"/>
                                  <a:gd name="T18" fmla="*/ 1392 w 2616"/>
                                  <a:gd name="T19" fmla="*/ 1142 h 2610"/>
                                  <a:gd name="T20" fmla="*/ 1390 w 2616"/>
                                  <a:gd name="T21" fmla="*/ 985 h 2610"/>
                                  <a:gd name="T22" fmla="*/ 1048 w 2616"/>
                                  <a:gd name="T23" fmla="*/ 978 h 2610"/>
                                  <a:gd name="T24" fmla="*/ 1019 w 2616"/>
                                  <a:gd name="T25" fmla="*/ 993 h 2610"/>
                                  <a:gd name="T26" fmla="*/ 1020 w 2616"/>
                                  <a:gd name="T27" fmla="*/ 2219 h 2610"/>
                                  <a:gd name="T28" fmla="*/ 1377 w 2616"/>
                                  <a:gd name="T29" fmla="*/ 2225 h 2610"/>
                                  <a:gd name="T30" fmla="*/ 1406 w 2616"/>
                                  <a:gd name="T31" fmla="*/ 2210 h 2610"/>
                                  <a:gd name="T32" fmla="*/ 1409 w 2616"/>
                                  <a:gd name="T33" fmla="*/ 1533 h 2610"/>
                                  <a:gd name="T34" fmla="*/ 1447 w 2616"/>
                                  <a:gd name="T35" fmla="*/ 1387 h 2610"/>
                                  <a:gd name="T36" fmla="*/ 1525 w 2616"/>
                                  <a:gd name="T37" fmla="*/ 1311 h 2610"/>
                                  <a:gd name="T38" fmla="*/ 1647 w 2616"/>
                                  <a:gd name="T39" fmla="*/ 1290 h 2610"/>
                                  <a:gd name="T40" fmla="*/ 1758 w 2616"/>
                                  <a:gd name="T41" fmla="*/ 1322 h 2610"/>
                                  <a:gd name="T42" fmla="*/ 1821 w 2616"/>
                                  <a:gd name="T43" fmla="*/ 1418 h 2610"/>
                                  <a:gd name="T44" fmla="*/ 1839 w 2616"/>
                                  <a:gd name="T45" fmla="*/ 1578 h 2610"/>
                                  <a:gd name="T46" fmla="*/ 1842 w 2616"/>
                                  <a:gd name="T47" fmla="*/ 2215 h 2610"/>
                                  <a:gd name="T48" fmla="*/ 2207 w 2616"/>
                                  <a:gd name="T49" fmla="*/ 2225 h 2610"/>
                                  <a:gd name="T50" fmla="*/ 2228 w 2616"/>
                                  <a:gd name="T51" fmla="*/ 2203 h 2610"/>
                                  <a:gd name="T52" fmla="*/ 2216 w 2616"/>
                                  <a:gd name="T53" fmla="*/ 1331 h 2610"/>
                                  <a:gd name="T54" fmla="*/ 2148 w 2616"/>
                                  <a:gd name="T55" fmla="*/ 1128 h 2610"/>
                                  <a:gd name="T56" fmla="*/ 2035 w 2616"/>
                                  <a:gd name="T57" fmla="*/ 1011 h 2610"/>
                                  <a:gd name="T58" fmla="*/ 1850 w 2616"/>
                                  <a:gd name="T59" fmla="*/ 951 h 2610"/>
                                  <a:gd name="T60" fmla="*/ 511 w 2616"/>
                                  <a:gd name="T61" fmla="*/ 370 h 2610"/>
                                  <a:gd name="T62" fmla="*/ 401 w 2616"/>
                                  <a:gd name="T63" fmla="*/ 450 h 2610"/>
                                  <a:gd name="T64" fmla="*/ 357 w 2616"/>
                                  <a:gd name="T65" fmla="*/ 582 h 2610"/>
                                  <a:gd name="T66" fmla="*/ 399 w 2616"/>
                                  <a:gd name="T67" fmla="*/ 715 h 2610"/>
                                  <a:gd name="T68" fmla="*/ 508 w 2616"/>
                                  <a:gd name="T69" fmla="*/ 797 h 2610"/>
                                  <a:gd name="T70" fmla="*/ 651 w 2616"/>
                                  <a:gd name="T71" fmla="*/ 797 h 2610"/>
                                  <a:gd name="T72" fmla="*/ 763 w 2616"/>
                                  <a:gd name="T73" fmla="*/ 717 h 2610"/>
                                  <a:gd name="T74" fmla="*/ 806 w 2616"/>
                                  <a:gd name="T75" fmla="*/ 583 h 2610"/>
                                  <a:gd name="T76" fmla="*/ 763 w 2616"/>
                                  <a:gd name="T77" fmla="*/ 452 h 2610"/>
                                  <a:gd name="T78" fmla="*/ 653 w 2616"/>
                                  <a:gd name="T79" fmla="*/ 370 h 2610"/>
                                  <a:gd name="T80" fmla="*/ 2451 w 2616"/>
                                  <a:gd name="T81" fmla="*/ 0 h 2610"/>
                                  <a:gd name="T82" fmla="*/ 2527 w 2616"/>
                                  <a:gd name="T83" fmla="*/ 30 h 2610"/>
                                  <a:gd name="T84" fmla="*/ 2605 w 2616"/>
                                  <a:gd name="T85" fmla="*/ 128 h 2610"/>
                                  <a:gd name="T86" fmla="*/ 2616 w 2616"/>
                                  <a:gd name="T87" fmla="*/ 2425 h 2610"/>
                                  <a:gd name="T88" fmla="*/ 2568 w 2616"/>
                                  <a:gd name="T89" fmla="*/ 2545 h 2610"/>
                                  <a:gd name="T90" fmla="*/ 2458 w 2616"/>
                                  <a:gd name="T91" fmla="*/ 2607 h 2610"/>
                                  <a:gd name="T92" fmla="*/ 132 w 2616"/>
                                  <a:gd name="T93" fmla="*/ 2602 h 2610"/>
                                  <a:gd name="T94" fmla="*/ 41 w 2616"/>
                                  <a:gd name="T95" fmla="*/ 2540 h 2610"/>
                                  <a:gd name="T96" fmla="*/ 0 w 2616"/>
                                  <a:gd name="T97" fmla="*/ 2452 h 2610"/>
                                  <a:gd name="T98" fmla="*/ 30 w 2616"/>
                                  <a:gd name="T99" fmla="*/ 85 h 2610"/>
                                  <a:gd name="T100" fmla="*/ 111 w 2616"/>
                                  <a:gd name="T101" fmla="*/ 17 h 261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616" h="2610">
                                    <a:moveTo>
                                      <a:pt x="419" y="978"/>
                                    </a:moveTo>
                                    <a:lnTo>
                                      <a:pt x="404" y="978"/>
                                    </a:lnTo>
                                    <a:lnTo>
                                      <a:pt x="394" y="981"/>
                                    </a:lnTo>
                                    <a:lnTo>
                                      <a:pt x="390" y="985"/>
                                    </a:lnTo>
                                    <a:lnTo>
                                      <a:pt x="388" y="995"/>
                                    </a:lnTo>
                                    <a:lnTo>
                                      <a:pt x="387" y="1010"/>
                                    </a:lnTo>
                                    <a:lnTo>
                                      <a:pt x="387" y="1600"/>
                                    </a:lnTo>
                                    <a:lnTo>
                                      <a:pt x="387" y="2196"/>
                                    </a:lnTo>
                                    <a:lnTo>
                                      <a:pt x="388" y="2210"/>
                                    </a:lnTo>
                                    <a:lnTo>
                                      <a:pt x="389" y="2219"/>
                                    </a:lnTo>
                                    <a:lnTo>
                                      <a:pt x="394" y="2223"/>
                                    </a:lnTo>
                                    <a:lnTo>
                                      <a:pt x="402" y="2225"/>
                                    </a:lnTo>
                                    <a:lnTo>
                                      <a:pt x="415" y="2225"/>
                                    </a:lnTo>
                                    <a:lnTo>
                                      <a:pt x="749" y="2225"/>
                                    </a:lnTo>
                                    <a:lnTo>
                                      <a:pt x="761" y="2225"/>
                                    </a:lnTo>
                                    <a:lnTo>
                                      <a:pt x="769" y="2223"/>
                                    </a:lnTo>
                                    <a:lnTo>
                                      <a:pt x="773" y="2219"/>
                                    </a:lnTo>
                                    <a:lnTo>
                                      <a:pt x="775" y="2211"/>
                                    </a:lnTo>
                                    <a:lnTo>
                                      <a:pt x="775" y="2197"/>
                                    </a:lnTo>
                                    <a:lnTo>
                                      <a:pt x="775" y="1006"/>
                                    </a:lnTo>
                                    <a:lnTo>
                                      <a:pt x="775" y="993"/>
                                    </a:lnTo>
                                    <a:lnTo>
                                      <a:pt x="773" y="985"/>
                                    </a:lnTo>
                                    <a:lnTo>
                                      <a:pt x="769" y="979"/>
                                    </a:lnTo>
                                    <a:lnTo>
                                      <a:pt x="761" y="978"/>
                                    </a:lnTo>
                                    <a:lnTo>
                                      <a:pt x="747" y="978"/>
                                    </a:lnTo>
                                    <a:lnTo>
                                      <a:pt x="419" y="978"/>
                                    </a:lnTo>
                                    <a:close/>
                                    <a:moveTo>
                                      <a:pt x="1785" y="947"/>
                                    </a:moveTo>
                                    <a:lnTo>
                                      <a:pt x="1720" y="949"/>
                                    </a:lnTo>
                                    <a:lnTo>
                                      <a:pt x="1677" y="955"/>
                                    </a:lnTo>
                                    <a:lnTo>
                                      <a:pt x="1635" y="964"/>
                                    </a:lnTo>
                                    <a:lnTo>
                                      <a:pt x="1595" y="977"/>
                                    </a:lnTo>
                                    <a:lnTo>
                                      <a:pt x="1558" y="994"/>
                                    </a:lnTo>
                                    <a:lnTo>
                                      <a:pt x="1523" y="1013"/>
                                    </a:lnTo>
                                    <a:lnTo>
                                      <a:pt x="1490" y="1037"/>
                                    </a:lnTo>
                                    <a:lnTo>
                                      <a:pt x="1459" y="1065"/>
                                    </a:lnTo>
                                    <a:lnTo>
                                      <a:pt x="1431" y="1097"/>
                                    </a:lnTo>
                                    <a:lnTo>
                                      <a:pt x="1405" y="1133"/>
                                    </a:lnTo>
                                    <a:lnTo>
                                      <a:pt x="1401" y="1138"/>
                                    </a:lnTo>
                                    <a:lnTo>
                                      <a:pt x="1396" y="1144"/>
                                    </a:lnTo>
                                    <a:lnTo>
                                      <a:pt x="1392" y="1142"/>
                                    </a:lnTo>
                                    <a:lnTo>
                                      <a:pt x="1392" y="1122"/>
                                    </a:lnTo>
                                    <a:lnTo>
                                      <a:pt x="1391" y="1004"/>
                                    </a:lnTo>
                                    <a:lnTo>
                                      <a:pt x="1391" y="992"/>
                                    </a:lnTo>
                                    <a:lnTo>
                                      <a:pt x="1390" y="985"/>
                                    </a:lnTo>
                                    <a:lnTo>
                                      <a:pt x="1386" y="981"/>
                                    </a:lnTo>
                                    <a:lnTo>
                                      <a:pt x="1378" y="978"/>
                                    </a:lnTo>
                                    <a:lnTo>
                                      <a:pt x="1365" y="978"/>
                                    </a:lnTo>
                                    <a:lnTo>
                                      <a:pt x="1048" y="978"/>
                                    </a:lnTo>
                                    <a:lnTo>
                                      <a:pt x="1033" y="978"/>
                                    </a:lnTo>
                                    <a:lnTo>
                                      <a:pt x="1025" y="979"/>
                                    </a:lnTo>
                                    <a:lnTo>
                                      <a:pt x="1020" y="985"/>
                                    </a:lnTo>
                                    <a:lnTo>
                                      <a:pt x="1019" y="993"/>
                                    </a:lnTo>
                                    <a:lnTo>
                                      <a:pt x="1019" y="1007"/>
                                    </a:lnTo>
                                    <a:lnTo>
                                      <a:pt x="1019" y="2195"/>
                                    </a:lnTo>
                                    <a:lnTo>
                                      <a:pt x="1019" y="2210"/>
                                    </a:lnTo>
                                    <a:lnTo>
                                      <a:pt x="1020" y="2219"/>
                                    </a:lnTo>
                                    <a:lnTo>
                                      <a:pt x="1025" y="2223"/>
                                    </a:lnTo>
                                    <a:lnTo>
                                      <a:pt x="1033" y="2225"/>
                                    </a:lnTo>
                                    <a:lnTo>
                                      <a:pt x="1048" y="2225"/>
                                    </a:lnTo>
                                    <a:lnTo>
                                      <a:pt x="1377" y="2225"/>
                                    </a:lnTo>
                                    <a:lnTo>
                                      <a:pt x="1391" y="2225"/>
                                    </a:lnTo>
                                    <a:lnTo>
                                      <a:pt x="1400" y="2223"/>
                                    </a:lnTo>
                                    <a:lnTo>
                                      <a:pt x="1404" y="2219"/>
                                    </a:lnTo>
                                    <a:lnTo>
                                      <a:pt x="1406" y="2210"/>
                                    </a:lnTo>
                                    <a:lnTo>
                                      <a:pt x="1406" y="2195"/>
                                    </a:lnTo>
                                    <a:lnTo>
                                      <a:pt x="1406" y="1626"/>
                                    </a:lnTo>
                                    <a:lnTo>
                                      <a:pt x="1407" y="1580"/>
                                    </a:lnTo>
                                    <a:lnTo>
                                      <a:pt x="1409" y="1533"/>
                                    </a:lnTo>
                                    <a:lnTo>
                                      <a:pt x="1415" y="1487"/>
                                    </a:lnTo>
                                    <a:lnTo>
                                      <a:pt x="1425" y="1442"/>
                                    </a:lnTo>
                                    <a:lnTo>
                                      <a:pt x="1435" y="1413"/>
                                    </a:lnTo>
                                    <a:lnTo>
                                      <a:pt x="1447" y="1387"/>
                                    </a:lnTo>
                                    <a:lnTo>
                                      <a:pt x="1462" y="1363"/>
                                    </a:lnTo>
                                    <a:lnTo>
                                      <a:pt x="1480" y="1343"/>
                                    </a:lnTo>
                                    <a:lnTo>
                                      <a:pt x="1501" y="1326"/>
                                    </a:lnTo>
                                    <a:lnTo>
                                      <a:pt x="1525" y="1311"/>
                                    </a:lnTo>
                                    <a:lnTo>
                                      <a:pt x="1552" y="1301"/>
                                    </a:lnTo>
                                    <a:lnTo>
                                      <a:pt x="1581" y="1294"/>
                                    </a:lnTo>
                                    <a:lnTo>
                                      <a:pt x="1614" y="1290"/>
                                    </a:lnTo>
                                    <a:lnTo>
                                      <a:pt x="1647" y="1290"/>
                                    </a:lnTo>
                                    <a:lnTo>
                                      <a:pt x="1679" y="1292"/>
                                    </a:lnTo>
                                    <a:lnTo>
                                      <a:pt x="1708" y="1297"/>
                                    </a:lnTo>
                                    <a:lnTo>
                                      <a:pt x="1735" y="1307"/>
                                    </a:lnTo>
                                    <a:lnTo>
                                      <a:pt x="1758" y="1322"/>
                                    </a:lnTo>
                                    <a:lnTo>
                                      <a:pt x="1778" y="1341"/>
                                    </a:lnTo>
                                    <a:lnTo>
                                      <a:pt x="1795" y="1363"/>
                                    </a:lnTo>
                                    <a:lnTo>
                                      <a:pt x="1809" y="1390"/>
                                    </a:lnTo>
                                    <a:lnTo>
                                      <a:pt x="1821" y="1418"/>
                                    </a:lnTo>
                                    <a:lnTo>
                                      <a:pt x="1828" y="1448"/>
                                    </a:lnTo>
                                    <a:lnTo>
                                      <a:pt x="1833" y="1491"/>
                                    </a:lnTo>
                                    <a:lnTo>
                                      <a:pt x="1838" y="1534"/>
                                    </a:lnTo>
                                    <a:lnTo>
                                      <a:pt x="1839" y="1578"/>
                                    </a:lnTo>
                                    <a:lnTo>
                                      <a:pt x="1840" y="1889"/>
                                    </a:lnTo>
                                    <a:lnTo>
                                      <a:pt x="1840" y="2198"/>
                                    </a:lnTo>
                                    <a:lnTo>
                                      <a:pt x="1840" y="2208"/>
                                    </a:lnTo>
                                    <a:lnTo>
                                      <a:pt x="1842" y="2215"/>
                                    </a:lnTo>
                                    <a:lnTo>
                                      <a:pt x="1845" y="2221"/>
                                    </a:lnTo>
                                    <a:lnTo>
                                      <a:pt x="1852" y="2224"/>
                                    </a:lnTo>
                                    <a:lnTo>
                                      <a:pt x="1862" y="2225"/>
                                    </a:lnTo>
                                    <a:lnTo>
                                      <a:pt x="2207" y="2225"/>
                                    </a:lnTo>
                                    <a:lnTo>
                                      <a:pt x="2217" y="2224"/>
                                    </a:lnTo>
                                    <a:lnTo>
                                      <a:pt x="2224" y="2220"/>
                                    </a:lnTo>
                                    <a:lnTo>
                                      <a:pt x="2227" y="2213"/>
                                    </a:lnTo>
                                    <a:lnTo>
                                      <a:pt x="2228" y="2203"/>
                                    </a:lnTo>
                                    <a:lnTo>
                                      <a:pt x="2227" y="1829"/>
                                    </a:lnTo>
                                    <a:lnTo>
                                      <a:pt x="2226" y="1455"/>
                                    </a:lnTo>
                                    <a:lnTo>
                                      <a:pt x="2223" y="1392"/>
                                    </a:lnTo>
                                    <a:lnTo>
                                      <a:pt x="2216" y="1331"/>
                                    </a:lnTo>
                                    <a:lnTo>
                                      <a:pt x="2203" y="1269"/>
                                    </a:lnTo>
                                    <a:lnTo>
                                      <a:pt x="2186" y="1209"/>
                                    </a:lnTo>
                                    <a:lnTo>
                                      <a:pt x="2169" y="1166"/>
                                    </a:lnTo>
                                    <a:lnTo>
                                      <a:pt x="2148" y="1128"/>
                                    </a:lnTo>
                                    <a:lnTo>
                                      <a:pt x="2125" y="1094"/>
                                    </a:lnTo>
                                    <a:lnTo>
                                      <a:pt x="2099" y="1062"/>
                                    </a:lnTo>
                                    <a:lnTo>
                                      <a:pt x="2069" y="1035"/>
                                    </a:lnTo>
                                    <a:lnTo>
                                      <a:pt x="2035" y="1011"/>
                                    </a:lnTo>
                                    <a:lnTo>
                                      <a:pt x="1998" y="992"/>
                                    </a:lnTo>
                                    <a:lnTo>
                                      <a:pt x="1958" y="975"/>
                                    </a:lnTo>
                                    <a:lnTo>
                                      <a:pt x="1914" y="963"/>
                                    </a:lnTo>
                                    <a:lnTo>
                                      <a:pt x="1850" y="951"/>
                                    </a:lnTo>
                                    <a:lnTo>
                                      <a:pt x="1785" y="947"/>
                                    </a:lnTo>
                                    <a:close/>
                                    <a:moveTo>
                                      <a:pt x="582" y="359"/>
                                    </a:moveTo>
                                    <a:lnTo>
                                      <a:pt x="546" y="362"/>
                                    </a:lnTo>
                                    <a:lnTo>
                                      <a:pt x="511" y="370"/>
                                    </a:lnTo>
                                    <a:lnTo>
                                      <a:pt x="478" y="383"/>
                                    </a:lnTo>
                                    <a:lnTo>
                                      <a:pt x="449" y="401"/>
                                    </a:lnTo>
                                    <a:lnTo>
                                      <a:pt x="423" y="423"/>
                                    </a:lnTo>
                                    <a:lnTo>
                                      <a:pt x="401" y="450"/>
                                    </a:lnTo>
                                    <a:lnTo>
                                      <a:pt x="383" y="479"/>
                                    </a:lnTo>
                                    <a:lnTo>
                                      <a:pt x="368" y="511"/>
                                    </a:lnTo>
                                    <a:lnTo>
                                      <a:pt x="360" y="546"/>
                                    </a:lnTo>
                                    <a:lnTo>
                                      <a:pt x="357" y="582"/>
                                    </a:lnTo>
                                    <a:lnTo>
                                      <a:pt x="359" y="618"/>
                                    </a:lnTo>
                                    <a:lnTo>
                                      <a:pt x="367" y="654"/>
                                    </a:lnTo>
                                    <a:lnTo>
                                      <a:pt x="382" y="686"/>
                                    </a:lnTo>
                                    <a:lnTo>
                                      <a:pt x="399" y="715"/>
                                    </a:lnTo>
                                    <a:lnTo>
                                      <a:pt x="421" y="741"/>
                                    </a:lnTo>
                                    <a:lnTo>
                                      <a:pt x="447" y="765"/>
                                    </a:lnTo>
                                    <a:lnTo>
                                      <a:pt x="476" y="783"/>
                                    </a:lnTo>
                                    <a:lnTo>
                                      <a:pt x="508" y="797"/>
                                    </a:lnTo>
                                    <a:lnTo>
                                      <a:pt x="542" y="805"/>
                                    </a:lnTo>
                                    <a:lnTo>
                                      <a:pt x="578" y="808"/>
                                    </a:lnTo>
                                    <a:lnTo>
                                      <a:pt x="616" y="805"/>
                                    </a:lnTo>
                                    <a:lnTo>
                                      <a:pt x="651" y="797"/>
                                    </a:lnTo>
                                    <a:lnTo>
                                      <a:pt x="683" y="784"/>
                                    </a:lnTo>
                                    <a:lnTo>
                                      <a:pt x="714" y="766"/>
                                    </a:lnTo>
                                    <a:lnTo>
                                      <a:pt x="740" y="742"/>
                                    </a:lnTo>
                                    <a:lnTo>
                                      <a:pt x="763" y="717"/>
                                    </a:lnTo>
                                    <a:lnTo>
                                      <a:pt x="781" y="687"/>
                                    </a:lnTo>
                                    <a:lnTo>
                                      <a:pt x="795" y="655"/>
                                    </a:lnTo>
                                    <a:lnTo>
                                      <a:pt x="803" y="620"/>
                                    </a:lnTo>
                                    <a:lnTo>
                                      <a:pt x="806" y="583"/>
                                    </a:lnTo>
                                    <a:lnTo>
                                      <a:pt x="803" y="548"/>
                                    </a:lnTo>
                                    <a:lnTo>
                                      <a:pt x="795" y="513"/>
                                    </a:lnTo>
                                    <a:lnTo>
                                      <a:pt x="781" y="481"/>
                                    </a:lnTo>
                                    <a:lnTo>
                                      <a:pt x="763" y="452"/>
                                    </a:lnTo>
                                    <a:lnTo>
                                      <a:pt x="741" y="426"/>
                                    </a:lnTo>
                                    <a:lnTo>
                                      <a:pt x="715" y="402"/>
                                    </a:lnTo>
                                    <a:lnTo>
                                      <a:pt x="685" y="384"/>
                                    </a:lnTo>
                                    <a:lnTo>
                                      <a:pt x="653" y="370"/>
                                    </a:lnTo>
                                    <a:lnTo>
                                      <a:pt x="619" y="362"/>
                                    </a:lnTo>
                                    <a:lnTo>
                                      <a:pt x="582" y="359"/>
                                    </a:lnTo>
                                    <a:close/>
                                    <a:moveTo>
                                      <a:pt x="163" y="0"/>
                                    </a:moveTo>
                                    <a:lnTo>
                                      <a:pt x="2451" y="0"/>
                                    </a:lnTo>
                                    <a:lnTo>
                                      <a:pt x="2457" y="2"/>
                                    </a:lnTo>
                                    <a:lnTo>
                                      <a:pt x="2463" y="4"/>
                                    </a:lnTo>
                                    <a:lnTo>
                                      <a:pt x="2498" y="15"/>
                                    </a:lnTo>
                                    <a:lnTo>
                                      <a:pt x="2527" y="30"/>
                                    </a:lnTo>
                                    <a:lnTo>
                                      <a:pt x="2553" y="49"/>
                                    </a:lnTo>
                                    <a:lnTo>
                                      <a:pt x="2575" y="72"/>
                                    </a:lnTo>
                                    <a:lnTo>
                                      <a:pt x="2592" y="99"/>
                                    </a:lnTo>
                                    <a:lnTo>
                                      <a:pt x="2605" y="128"/>
                                    </a:lnTo>
                                    <a:lnTo>
                                      <a:pt x="2613" y="160"/>
                                    </a:lnTo>
                                    <a:lnTo>
                                      <a:pt x="2616" y="195"/>
                                    </a:lnTo>
                                    <a:lnTo>
                                      <a:pt x="2616" y="2414"/>
                                    </a:lnTo>
                                    <a:lnTo>
                                      <a:pt x="2616" y="2425"/>
                                    </a:lnTo>
                                    <a:lnTo>
                                      <a:pt x="2612" y="2458"/>
                                    </a:lnTo>
                                    <a:lnTo>
                                      <a:pt x="2602" y="2490"/>
                                    </a:lnTo>
                                    <a:lnTo>
                                      <a:pt x="2587" y="2518"/>
                                    </a:lnTo>
                                    <a:lnTo>
                                      <a:pt x="2568" y="2545"/>
                                    </a:lnTo>
                                    <a:lnTo>
                                      <a:pt x="2546" y="2567"/>
                                    </a:lnTo>
                                    <a:lnTo>
                                      <a:pt x="2520" y="2585"/>
                                    </a:lnTo>
                                    <a:lnTo>
                                      <a:pt x="2491" y="2599"/>
                                    </a:lnTo>
                                    <a:lnTo>
                                      <a:pt x="2458" y="2607"/>
                                    </a:lnTo>
                                    <a:lnTo>
                                      <a:pt x="2425" y="2610"/>
                                    </a:lnTo>
                                    <a:lnTo>
                                      <a:pt x="189" y="2610"/>
                                    </a:lnTo>
                                    <a:lnTo>
                                      <a:pt x="160" y="2608"/>
                                    </a:lnTo>
                                    <a:lnTo>
                                      <a:pt x="132" y="2602"/>
                                    </a:lnTo>
                                    <a:lnTo>
                                      <a:pt x="106" y="2591"/>
                                    </a:lnTo>
                                    <a:lnTo>
                                      <a:pt x="82" y="2577"/>
                                    </a:lnTo>
                                    <a:lnTo>
                                      <a:pt x="59" y="2558"/>
                                    </a:lnTo>
                                    <a:lnTo>
                                      <a:pt x="41" y="2540"/>
                                    </a:lnTo>
                                    <a:lnTo>
                                      <a:pt x="27" y="2519"/>
                                    </a:lnTo>
                                    <a:lnTo>
                                      <a:pt x="15" y="2498"/>
                                    </a:lnTo>
                                    <a:lnTo>
                                      <a:pt x="7" y="2475"/>
                                    </a:lnTo>
                                    <a:lnTo>
                                      <a:pt x="0" y="2452"/>
                                    </a:lnTo>
                                    <a:lnTo>
                                      <a:pt x="0" y="158"/>
                                    </a:lnTo>
                                    <a:lnTo>
                                      <a:pt x="7" y="133"/>
                                    </a:lnTo>
                                    <a:lnTo>
                                      <a:pt x="17" y="109"/>
                                    </a:lnTo>
                                    <a:lnTo>
                                      <a:pt x="30" y="85"/>
                                    </a:lnTo>
                                    <a:lnTo>
                                      <a:pt x="47" y="64"/>
                                    </a:lnTo>
                                    <a:lnTo>
                                      <a:pt x="67" y="45"/>
                                    </a:lnTo>
                                    <a:lnTo>
                                      <a:pt x="88" y="29"/>
                                    </a:lnTo>
                                    <a:lnTo>
                                      <a:pt x="111" y="17"/>
                                    </a:lnTo>
                                    <a:lnTo>
                                      <a:pt x="136" y="7"/>
                                    </a:lnTo>
                                    <a:lnTo>
                                      <a:pt x="163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7448B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03E4EB2" id="LinkedIn icon" o:spid="_x0000_s1026" alt="LinkedIn icon" style="width:12.2pt;height: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ujnlJpwwAAM8+AAAOAAAAZHJzL2Uyb0RvYy54bWysW12P27oRfS/Q/2D4sUCzokR9LbK5QJN7 iwLp7QWSos9a25s1aluu5c0m99f3DDmjUMmSQxR9ibzx8ZDDM5wPDvX6py/Hw+rz7jLtx9Pd2rwq 1qvdaTNu96dPd+t/fvzlz916NV2H03Y4jKfd3frrblr/9OaPf3j9fL7dlePjeNjuLisIOU23z+e7 9eP1er69uZk2j7vjML0az7sTvnwYL8fhij8vn262l+EZ0o+Hm7Iompvn8bI9X8bNbprwv+/8l+s3 Tv7Dw25z/cfDw7S7rg53a8zt6v69uH/v6d+bN6+H20+X4fy43/A0hv9hFsdhf8Kgs6h3w3VYPV32 P4g67jeXcRofrq824/FmfHjYb3ZOB2hjiu+0+fA4nHdOFyzOdJ6Xafr/id38+vnD+bcLTX06vx83 /55Wp/Hn7f7627g/XTGQoSW6eT5PtzOU/pjwo9X989/HLUgdnq6j0/7Lw+VIoqDX6otb5K/zIu++ XFcb/KepbW9BxQZfmapvC0fCzXArP948Tde/7kYnaPj8frp6jrb45FZ4uzoNR4z6EUIejgfQ9aeb VdUXq+dV2ZiGKZ1RJkD1Xb16JJQQP6PKAFV1bURWFaBK0zcRYTaA2aKMCKsDVFmWsZk1Aaxt+oiw NkBBWBWZGXbjvGRtW0eE9QHKYJNFhGEVA2mNiUgzCwbaLiYtpMC0ZZTPkITe9jFxIQmmrrvY7EIa +t7GxIU0GFtFlQ2JMEXfxuSFTGAbxIzELLgwtozIK0MuIC+2euWCjPh2WJBR2NjqlQsyotyWCzIK E7PicklGzIrLBRlF1FTKkIwSGza2eEsy2tj2L0MyElu2WpBhsYFedk1VSAbmV0TmVy3YsEVs+aqQ DVNXsfWrFnRYG9O3Cukw5BZfdp7Vgo8ariyib8iHqYyJyVvw0cTnF/JhShj9y/OjcDO7PdNGfYEN +TBVGdtsdsFHV8acgV3wYU3M9dkFH10V49cu+Kij280u+OjgNF7mw4Z8wP5iIciGfJRlEbMXG/KR 2B91yAdwMe9Sh3xg3Jg91yEf0CO23+oFHxWc+Mv2Uod8lCbq/eoFHwZ6ROSFfECN2P6oQz5MEd0f dciH6eqYs69DPvo6pm4T0lFj1JetpQnZqNrYZmtCMmwRlRZyYaHCy0vXhFRUdczympCJuott3CYk oupj+6wJeWij26IJaaiLmBU3IQttNCNoQxYakPUyC23IQkJayELbVDFpIQutiTn4NmShi8azdslC bLu2IQuJuYUs2DrGaRuy0NRRTUMW4tbbhSyUNkpDF9IQM94uJKGsy5j1diELVVRaSELZFDEv0oUs xJ1SF7JAhVPERLqQhtJG65Qu5KGsm9h26EIiytrGgk7/HRMxeX3IBJYlZsN9SAaCe0TdPuQC4mJm 14ds2Nhu7UMuoGyM2z4kI+bO+yUT0R3Rh0zAnF52JH3IQ7QQQPkX5k7R4IBoFeJCElDaf5LifXiU en7z5cQFPT6tBjouKtwZwnmc6OyAqnucEHz05w/DLVBU/UfA4JbAlTus0MBgjsB1FhjEELjNAmPh Cdxngal8JjTqYzpi0WZtWEeTp6RhLU2emjg38ZPJU9SwpihPc+ZO1SmpiuozC86qorrMgrOqqB6z 4KwqqsMsOKuK4i8HTrUfqYraLgsulpunKlVuTnqeqlSYOXieqhWrWuWpSmUVSUfZlKMqVU0Onqcq FUUOnqcq1TwOnqcqlTQOnqcqVSwER0WSoyoVJA6epyrVGw6ep2rNqqJcyJoMq4pqIAdO1QBNBul+ FpxVbfJUpXzeSc9TlRJ2B89TlTJyB89TlVJugiOnzlG1ZVXbPFUpaXbS81SlrNjB81SltNfB81Sl vJbgyFtzVKXM1cHzVO1YVaSeWdJZVaSWWXBWFZljDpwSR5o7EsMsOKuKxC8Lzqois8uCs6rI3bLg rCqSsxy4y85IV0q/gh/4ZILzqwuaYN+3vy7rFdpf9/Sb4fY8XCktk4+r57u1a6SsHt0Hn5Ydx8+7 j6PDXCk/s3QyjaF7GKIf+RvicFogC79k35DyvTzPTmJFKTVJnG1Uvpen4DzBaObwyPK9PBlHFQnJ m6mS7+UpOOTVwGENpRUlAHl+B2zmnpUA5LkEUosoa4p09qsA/WoDKJYhQ8qTh+ZFpB5QUiL6Uk5r OqZLA5FB0vKowJaO/7KAdJKUB5wlppVp4ZK9RGV50PMSoGwYWT95+nWcgWbeuQKQ5xJIfbLkOorE fnY0IkieItDropk3eoFOlb5NW0TLq61tv5ZOg8GKhvtx48v8N4dx2jmP8s0VeJ1MS4cSJByDpL0F df4YmtbLNC1PGMewXqZMRJ48eEN9DBocyUcSWFO57pZAZimS5MkS0U70QOy2tERqkEEifEvago3l sGWKShnc0rGuk4lTz+ToaFMyUjFiYwuvuTHoIaVlUqFPo6MflEZWdKjhkEjlkzLR/hRkmYssVaTo jvCjjO6RPWahAPMCD1bGa65FMlNxFqftOVPRATfWUgWiVZsJpGZhlkRqyjqgsh/Rh/VAJS5jL7Dn UjzhDIRvVfaEiER4VPbEjNRCrhF91JgLpF8iNehic0ugUqKuESLVsAsj8n4wA0lnpaBSR1o69vNI 1R/4rE1fJfTBWaaS7MAbMVJlU5CmwZ2A5Oa1MCHSyNQohRQk+1c00BUkp0boECr2iWNzP7rFKUh6 dA5WxqoRgwM2NeYVmdSTI92ruUqXgCZPDmyW60RToXednGctcaDSVh73AXj0+aRTRpXnHFZlnnM5 Iwh5CpL6L6RRqUXghg9C6XpAWiPcMxCZGhIpF4+usNkW3h1jdIWjVnivNF+H+wu8nloMbDm8gM10 tmtaznx0C+kK1h13jNLriXsRfp64+KAhWSOL6JW0uo79J9IlRaOODzNxDUaJ/7hv4eeJCxXK6Hzi abr5KELsUp5snx0jEY8yZeJ6g4qUim0+05dR5TmPPscjbZX4pBIRQVsl9iFq7KD7IW49M5BmRqZH d9OjHYcPaasDQGQq/hNIb3V0sSTJ+yzTdHMTQFZcnn7lgeSc1ypFCZBcGVDym7J5BFaWiQsrChKK eL+E2jAp03CGakps5zSSy0xjcBabRnLqadBzVpASEQrFe2N2vDcLmF9y9ELmies1ClI8LS7YJJGm p04qrE6tDHqpB3G8kJql6Tka9VogxqUeP/TccRBLkyfv9R8rawHEy3FckHHCq7kl8K1gl1978TW3 VSpl+XFryEvEkXpqASxHpApXHpI4PkvC/aE0jneRVU+7/Pxw0Sgpj+ZFjFvlUKXiTgPpndKj4m4K rWMSR1e/MC4xk8b5/dAoIbWiK0yQ16C1lJTHltDAHyRxvA9xGSqJsxzzWyXhwJ1TN79WOcKw3BVp FXvB7SsvT0mzam5CdjjvSOlLqQCtX6cEZXrfwOPS8nCfK2t+Ddtfi45Kan4t+5FWccot5yGtUnbg FpafHyJyclzOuxul5JB8slHCYMcRq1HCOu6cufnVih2IvFpJJGV+tZIktKyvVXoSsn64ppZeP+wL sherFE20zxwOp/QpPho+V60Ue8G9OCcPF9/S8vhoRvX3P0QQiRvxqGPYxmQGsZhDt+7cZAUoouXJ uZZln5leodLysOkNVVqO9YqDo1t8fiWV2dW84ghkKQLLmjsSaC6ncXxGOncGZTXkyauCe4FufmoS 1sD0ycQMQlRyZPFx2mGM7xlCYmnhnbJE0nVCDclFj0WKlZYpDS06SU8iazgv0ryslShKtxgZiav3 aZmcKOEnaQ8KA+KjtVo5J4VJ+n1Q1hrptDhOI1x/TM9TDqLkHTh0isWA5MmJJd3TpEXil+XiQE5x cFcyzRDuXMok07Zu5PivVop8dkLYQ2mtuWFSUtsmxSI7Z7qnmcRJiVkr3UZ24s63pMZlc7RK9cB2 o8UYD8M5Z1IHP6ba7mGYUiXypTfFoDnnU7pwnLkqG457+0o9brgsUbIanHo5y0xb0ffxS/aLRDzs ELpJ4a5yzlcq6CZG8D7rNB7221/2hwNdpJgun+7fHi6rzwNeTm5bHH79hSlbwA4nupHhb2GcRvox bAljXabru2F69D93v6BfD7eX8em0dZ8ed8P2Z/58HfYH/9ntZH6nl17jpXelp9v7cfsVr/TiVW68 I/04Xn5fr57xWvTdevrP03DZrVeHv53wOjAKWEopr+4PRGByZpfwm/vwm9PT8e0I5eDHhtMGUu/W V/n49upfw8Z70Fit96cP5w0BRbWPX/41XM4r0hI/wsvDv47yOvRwK68F05ID4LGskleE/8Bb044P fsObXssO/3aob++hv/kvAAAA//8DAFBLAwQUAAYACAAAACEACzVp99oAAAADAQAADwAAAGRycy9k b3ducmV2LnhtbEyPQUvDQBCF74L/YRnBm900FLVpNkUFUUQUW8HrJDtNgtnZkN2k8d87etHLPIY3 vPdNvp1dpyYaQuvZwHKRgCKuvG25NvC+v7+4BhUissXOMxn4ogDb4vQkx8z6I7/RtIu1khAOGRpo YuwzrUPVkMOw8D2xeAc/OIyyDrW2Ax4l3HU6TZJL7bBlaWiwp7uGqs/d6AyM6+XL7Uf5iu1zGff0 8Fg+TesrY87P5psNqEhz/DuGH3xBh0KYSj+yDaozII/E3yleulqBKkXTBHSR6//sxTcAAAD//wMA UEsBAi0AFAAGAAgAAAAhALaDOJL+AAAA4QEAABMAAAAAAAAAAAAAAAAAAAAAAFtDb250ZW50X1R5 cGVzXS54bWxQSwECLQAUAAYACAAAACEAOP0h/9YAAACUAQAACwAAAAAAAAAAAAAAAAAvAQAAX3Jl bHMvLnJlbHNQSwECLQAUAAYACAAAACEAro55SacMAADPPgAADgAAAAAAAAAAAAAAAAAuAgAAZHJz L2Uyb0RvYy54bWxQSwECLQAUAAYACAAAACEACzVp99oAAAADAQAADwAAAAAAAAAAAAAAAAABDwAA ZHJzL2Rvd25yZXYueG1sUEsFBgAAAAAEAAQA8wAAAAgQAAAAAA== 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77448b" stroked="f" strokeweight="0">
                      <v:path arrowok="t" o:connecttype="custom" o:connectlocs="23099,52722;22921,117541;23810,119093;45546,118986;45902,53846;45072,52347;101872,50795;92277,53204;84755,58717;82445,61125;82327,52722;62071,52347;60353,53150;60412,118772;81557,119093;83274,118290;83452,82054;85703,74239;90322,70171;97548,69047;104123,70760;107854,75898;108920,84462;109098,118558;130716,119093;131960,117915;131249,71242;127221,60376;120529,54114;109571,50902;30265,19804;23750,24086;21144,31151;23632,38270;30088,42659;38557,42659;45191,38377;47738,31205;45191,24193;38676,19804;145167,0;149669,1606;154288,6851;154940,129798;152097,136221;145582,139539;7818,139272;2428,135953;0,131243;1777,4550;6574,910" o:connectangles="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>
              <w:rPr>
                <w:rFonts w:asciiTheme="majorHAnsi" w:eastAsia="Times New Roman" w:hAnsiTheme="majorHAnsi" w:cstheme="majorHAnsi"/>
                <w:color w:val="auto"/>
                <w:bdr w:val="none" w:sz="0" w:space="0" w:color="auto" w:frame="1"/>
                <w:lang w:val="en-IN" w:eastAsia="en-IN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vanish/>
                <w:color w:val="auto"/>
                <w:lang w:val="en-IN" w:eastAsia="en-IN"/>
              </w:rPr>
              <w:t xml:space="preserve"> Bottom of Form</w:t>
            </w:r>
          </w:p>
          <w:p w14:paraId="472205FC" w14:textId="1ED6F9FA" w:rsidR="007A0F44" w:rsidRPr="0050181D" w:rsidRDefault="007A0F44" w:rsidP="00EE2F67">
            <w:pPr>
              <w:pStyle w:val="ContactInfo"/>
              <w:jc w:val="center"/>
              <w:rPr>
                <w:rFonts w:asciiTheme="majorHAnsi" w:hAnsiTheme="majorHAnsi" w:cstheme="majorHAnsi"/>
              </w:rPr>
            </w:pPr>
          </w:p>
          <w:p w14:paraId="7F4C7952" w14:textId="5EE83E64" w:rsidR="007A0F44" w:rsidRPr="0050181D" w:rsidRDefault="007A0F44">
            <w:pPr>
              <w:pStyle w:val="ContactInf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</w:p>
        </w:tc>
      </w:tr>
    </w:tbl>
    <w:tbl>
      <w:tblPr>
        <w:tblStyle w:val="PlainTable2"/>
        <w:tblW w:w="5425" w:type="pct"/>
        <w:tblInd w:w="-720" w:type="dxa"/>
        <w:tblBorders>
          <w:top w:val="none" w:sz="0" w:space="0" w:color="auto"/>
          <w:bottom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is the name and contact info layout table. Second table is the objective table"/>
      </w:tblPr>
      <w:tblGrid>
        <w:gridCol w:w="730"/>
        <w:gridCol w:w="8644"/>
      </w:tblGrid>
      <w:tr w:rsidR="000E24AC" w:rsidRPr="0050181D" w14:paraId="5BBF1665" w14:textId="77777777" w:rsidTr="00D85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0" w:type="dxa"/>
            <w:tcMar>
              <w:bottom w:w="0" w:type="dxa"/>
              <w:right w:w="216" w:type="dxa"/>
            </w:tcMar>
            <w:vAlign w:val="bottom"/>
          </w:tcPr>
          <w:p w14:paraId="655BB3A4" w14:textId="77777777" w:rsidR="000E24AC" w:rsidRPr="0050181D" w:rsidRDefault="00075B13" w:rsidP="009D0878">
            <w:pPr>
              <w:pStyle w:val="Icons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inline distT="0" distB="0" distL="0" distR="0" wp14:anchorId="77D12D17" wp14:editId="2EBBCD95">
                      <wp:extent cx="274320" cy="274320"/>
                      <wp:effectExtent l="0" t="0" r="0" b="0"/>
                      <wp:docPr id="13" name="Objective in circle icon" descr="Objectiv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4" name="Objective icon circle" descr="Objectiv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5" name="Objective icon top horizontal line" descr="Objective icon top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6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3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6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6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3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" name="Objective icon middle horizontal line" descr="Objective icon middle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8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2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5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5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2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2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5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5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2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7" name="Objective icon bottom horizontal line" descr="Objective icon bottom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103"/>
                                  <a:ext cx="46" cy="5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9"/>
                                    <a:gd name="T2" fmla="*/ 815 w 869"/>
                                    <a:gd name="T3" fmla="*/ 0 h 109"/>
                                    <a:gd name="T4" fmla="*/ 832 w 869"/>
                                    <a:gd name="T5" fmla="*/ 3 h 109"/>
                                    <a:gd name="T6" fmla="*/ 847 w 869"/>
                                    <a:gd name="T7" fmla="*/ 11 h 109"/>
                                    <a:gd name="T8" fmla="*/ 858 w 869"/>
                                    <a:gd name="T9" fmla="*/ 23 h 109"/>
                                    <a:gd name="T10" fmla="*/ 866 w 869"/>
                                    <a:gd name="T11" fmla="*/ 37 h 109"/>
                                    <a:gd name="T12" fmla="*/ 869 w 869"/>
                                    <a:gd name="T13" fmla="*/ 55 h 109"/>
                                    <a:gd name="T14" fmla="*/ 866 w 869"/>
                                    <a:gd name="T15" fmla="*/ 72 h 109"/>
                                    <a:gd name="T16" fmla="*/ 858 w 869"/>
                                    <a:gd name="T17" fmla="*/ 87 h 109"/>
                                    <a:gd name="T18" fmla="*/ 847 w 869"/>
                                    <a:gd name="T19" fmla="*/ 98 h 109"/>
                                    <a:gd name="T20" fmla="*/ 832 w 869"/>
                                    <a:gd name="T21" fmla="*/ 106 h 109"/>
                                    <a:gd name="T22" fmla="*/ 815 w 869"/>
                                    <a:gd name="T23" fmla="*/ 109 h 109"/>
                                    <a:gd name="T24" fmla="*/ 54 w 869"/>
                                    <a:gd name="T25" fmla="*/ 109 h 109"/>
                                    <a:gd name="T26" fmla="*/ 37 w 869"/>
                                    <a:gd name="T27" fmla="*/ 106 h 109"/>
                                    <a:gd name="T28" fmla="*/ 22 w 869"/>
                                    <a:gd name="T29" fmla="*/ 98 h 109"/>
                                    <a:gd name="T30" fmla="*/ 10 w 869"/>
                                    <a:gd name="T31" fmla="*/ 87 h 109"/>
                                    <a:gd name="T32" fmla="*/ 3 w 869"/>
                                    <a:gd name="T33" fmla="*/ 72 h 109"/>
                                    <a:gd name="T34" fmla="*/ 0 w 869"/>
                                    <a:gd name="T35" fmla="*/ 55 h 109"/>
                                    <a:gd name="T36" fmla="*/ 3 w 869"/>
                                    <a:gd name="T37" fmla="*/ 37 h 109"/>
                                    <a:gd name="T38" fmla="*/ 10 w 869"/>
                                    <a:gd name="T39" fmla="*/ 23 h 109"/>
                                    <a:gd name="T40" fmla="*/ 22 w 869"/>
                                    <a:gd name="T41" fmla="*/ 11 h 109"/>
                                    <a:gd name="T42" fmla="*/ 37 w 869"/>
                                    <a:gd name="T43" fmla="*/ 3 h 109"/>
                                    <a:gd name="T44" fmla="*/ 54 w 869"/>
                                    <a:gd name="T45" fmla="*/ 0 h 10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9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1"/>
                                      </a:lnTo>
                                      <a:lnTo>
                                        <a:pt x="858" y="23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5"/>
                                      </a:lnTo>
                                      <a:lnTo>
                                        <a:pt x="866" y="72"/>
                                      </a:lnTo>
                                      <a:lnTo>
                                        <a:pt x="858" y="87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9"/>
                                      </a:lnTo>
                                      <a:lnTo>
                                        <a:pt x="54" y="109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7"/>
                                      </a:lnTo>
                                      <a:lnTo>
                                        <a:pt x="3" y="72"/>
                                      </a:lnTo>
                                      <a:lnTo>
                                        <a:pt x="0" y="55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3"/>
                                      </a:lnTo>
                                      <a:lnTo>
                                        <a:pt x="22" y="11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AC0B43" id="Objective in circle icon" o:spid="_x0000_s1026" alt="Objective icon" style="width:21.6pt;height:21.6pt;mso-position-horizontal-relative:char;mso-position-vertical-relative:line" coordsize="171,17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tHjOeg4AAHZlAAAOAAAAZHJzL2Uyb0RvYy54bWzsXVFz28gNfu9M/wNHj53pWSQlkfLEuYfk LtOZ9C4zcafPNEVbaiVRJWk7uV9/AHZBgRaxu3aSm6bVSyhFn0AA3xILYGH71Y+fdtvooWraTb2/ msQ/TCdRtS/r1WZ/dzX5x/XPf80nUdsV+1WxrffV1eRz1U5+fP3nP716PFxWSb2ut6uqiUDIvr18 PFxN1l13uLy4aMt1tSvaH+pDtYcPb+tmV3Twtrm7WDXFI0jfbS+S6XRx8Vg3q0NTl1Xbwv++NR9O XpP829uq7H69vW2rLtpeTUC3jv5t6N8b/Pfi9avi8q4pDutNadUoXqDFrtjs4aa9qLdFV0T3zeZE 1G5TNnVb33Y/lPXuor693ZQV2QDWxNMn1rxr6vsD2XJ3+Xh36N0Ern3ipxeLLX95eNccPh4+NOCJ x8Md+ILeRTePf69XQFhx39Vk2afbZocWgs7RJ3Lg596B1acuKuE/k2yWJuDmEj6yr8nB5RpYOPlW uf7Jfi/OYvMlfAHfuCguze0uhEqoHyyS9uiH9sv88HFdHCpyb3sJfvjQRJsVrOHZJNoXOzD915t/ wfrZPFTRpqz3Ublpym01iVZVW8IKGv+UvEji0Kfor/bwvi7/3aJVqD/cyHyCb1rAvMzTqseKy/K+ 7d5VNZFVPLxvO6LgbgWvaIWurHnXQNTtbgvL/S8XUZwl8+gxSpPZwj4TPQyo6WFptB7FJAITL1VR qYAluSIL/N/fL4njTFFrLmBZpshaCFCSLJeKrEzA4pkmDELZUbHZQhO2lLB0qWgWS+8nC/CG4v2B +2ea02LJQJJlsSZOUjDL5pp2AxLypaqdZGERq9pJHtLpVOM0lkRkKquxZCKdqrTGkoqlyitGrJ7Y NFaJTSQVcZxo1CaSizQBr4xTm0guYgAqZCSSDHhCU02eJCOe6/IGbDjkSTYoQCgP/4AOh72SDogS C8XeNJCPVPJBkWJcv3TAh75cUskHRQtF3oAPfTWnko9klk01eyUfif6wpZIPChmKfpIPRyxIJR+E G5c3k3w4QtVswAfaociTfMCGowXSmeQDooYqT/LhiPIzyQeFDUW/AR/6DjSTfFDcUORJPhy740zy QXFjXN5c8uHYuOeSD4obijzJB8WN8Xg1H/CBcUORJ/mAuDZV4tV8wAfGDUWe5IPirqJfIB9zyQdu C4q4AR0YNsbVW0g6smyhiFsM2NBX80KygVvquHYLSQYFDUU7SQZu+Io4yYUjFiwkFymkI4o4SYUj VC0kFUmqipNUOCJpJqnARG5cO6w2+g3fEegzSQVkI4q0ARMYLsaZyCQTar6XSSIcm2Q2IEJTTdLg 2MEzSYOWXmSSBEd6kUsSVDtzyYEj+cmDOMglB47ULJcc6AsklyToiWMuOdBXby5Z0LPafECC+mjl kgY95V5KFvTnfilp0OuBpWRBD0pLSQNGh/EnYSlZ0CPmUrKQqJXUUrKgh/OlZEEv8paSBcdms5Q0 6JXKVNLg2AvjqSRCrY3jqSTCsVfH0wEVggjorfS9gGLN7YHy0972B+BVVGD3bkptn0PdYuMGmwXQ 1Lnm9gygsJmggEFJBKe2l+MGw2JA8DwIDFwjOAsCA5UIXgaBsSBHdBxmIhbcBA8zErtKBA8zM7Z2 QkFs2mFuF2JBTNLDTMWCF+FQ0IZIx3qW4GGmYrlK8DBTE2tqEmZqYk1NwkzFWhKVgVoxxFQsFQke ZmpqTYVKL0i6NRUKuSC4NRXqtBA4lmmoO5RhQXBrKlRZQXBrKhRRQXBrKtRIQXBrKpRAIXCsgNBU qHCC4NZUKGCC4NZUqE+C4NbUeZipWH2Q7mGmYnWBcCgfQpTB6oHgYaYurKmLMFMx+yfpYaZidk/w MFMxe0d4fwbgDnqYnRM8zFRMvwkeZirm1wQPMxUzaIKHmYo5MsIhCw5hFZNggoeZilkuwcNMxTSW 4GGmYp5K8DBTMRFFOGSaIaZipknwMFMxlSR4mKmYKxI8zFRMBgkeZmqM2R7iMZsLMZbSOfOFgbmQ o8HatwlZA4dQT48vm0kEx5c3eJPi8lB0mMfxy+jxakLnONHavsBPdvVDdV0TpsOELl5g+xnuTWeg cMMjYLsfAOFkiICsIX/M14ORl9uNPPbg4HSIxMFGblzEcvhq5CVTq1+/JfDnfLU4KLhJXsaU8ud8 tbjEJnjxlMlkAF8ZiKk9OAZqBLeGqX1wYljiTlOgxWlM7ndyviVf7a3n2LKDWyf9w8IAvlognBcR EGos960zrCtA4gysd+oIR0YGCA0IJzBPzTM07zMB1o2vVkdoAJNEKBfdEpfYCAQdF1DwuW6NB0cE hBraA5wbHXPYPd0SLddQNrqBMTbfcVFMwXynSDg/Mkg4IPIgsSRFmQksdadM6I0aJHSFPUg8xECZ M0jy3TKxvY5IOCjyIY03KWSEycSY4Uaynhg23Ei2HQ6M3MjY+pNCh1Mmc4SHRh6ZlvcEw4dTJjSI yZ/YT/Qg7eqEjpHHIl7w2PJ0ykz4GUowhLj0xFax0RNjiBtpn/QEg4gTycEDG8cepI1HCYYRp0wO caSwE3mMmn3GzqGIrzYkcSDGwyT33Tm2p1Mgy3l3pBufIzxQ8iDtDpRiMHHK5D0ND5XcSN4lU1z8 Lpl47mT0xGDiRPJOnibwkDqRfWoAh0FuJGcbPGACCQdzw1fDEYUj8qdXJoY4g/TpSUNJyJHXdgzF JNPrTwzvBunhiLYMg/TwjrsQAX1LCfc1A/SsTmiuWqBnwePeixIpkLg4x92cgBhHXEDMDwzQ86RD 19kAfcEDcxiS6ItHmBUR0BvisP2NVnujZmol+gIx5oIk0RfbMbskoG+7wHzVAD07ECRFhPPtaXjM jDZj6HARaFNMPINy4iDhR3mxdyc3MF9qYPznzzWMNF/ywsr50iE21pdgWed5UzZLBh4guJ1n2fXm lbxefJkqL0Bf6gvJB3nQl0tjKYL0epNz+8z5sn1+iH3lA0cFvLpWKYcZX4HDcctXMR0DoTuT4cgK 51JO/ThU+4pEjv2+qrPfTXx1LC09ZM5TLNFSRpyn0MbDK1oJnrSRKg8KCO7wctzonf476VNwulBu 67YyKwMbIDQ03HdCsIEixmDbertZ/bzZbrH/QbPl1ZttEz0UMBVelGW175jsAXK7x16KOQfb1/h9 uB/0W5q2e1u0a/N9+gaaUFzCuPZ+Ra/WVbH6yb7uis3WvKakx84B4+ivmWi+qVefYQwYhuhhOn1d N79NokcYSL+atP+5L5pqEm3/todJ52U8ww5/R29m8wzZaOQnN/KT/f3uTQ3WwcNb7EuQejXp+OWb Dt7Bt2ECHRz2fv/xUCKQTbv+9M+iOURoJXwJRrt/qXlSurjkgWIwBQEGa00yhtg3MKf9Rw1sQ/ow OrDd1YcILN/8Vu+7YhttN3tw5vj09hgUiBwMbH+FUW7bbocmPa0SHpuHmWsamed9lkft5RJmx4vT 27t+RBvI7OdZ5jMYBslNTopgnvaGldBjcBIxNhmhhEDrtYfkMY4KjciB3b4HKXKgJ9tD8jQZlwOs 9SCcJBvRB9zSQ3Ka5hnRB7KeHhQrCsFW12PyOU4ZjQiCtKgHJcm4RpiB9qB8gbNeI5LgCPmISnEe aMS4wcQ2CFFESXcDteOiBg5XtZIehwHxcVEDn2uuGsxp5zjHO2bgwOsafcMZbZwYGRGFse7odm1F QR/riIqnilqD6Wx1lWMZ2N8RNFL0ko7XHjysuwNEScfDmhldWHBGLkVpFkrHw0oeFyWXO43qjvh9 MIkND9eopMEYtrYYhjPYiiDpc22B4pF7701NI+lx7aHB5lYvCGfeRh5kbP4dMcqDjIl0D1KdJN2t RZfhoLVC3GDKWgt4MxnKtdWEDeBecSUEz6S7tRWOlX4vSIRgSBLOo0Yjs1S2j3EeNTqZMjuPGmkj df/3o0ZY0n3RmTjGdzwSx30Oa53jgbfpPM8h1EEZzActx4+54jQwSBkGOP6UrxZlJ8ncNTAktSTL 09mDlNVU3lQ3UBVpTuif3NOO53i6zOQHMBTshSrEK81zosO6eY6y2FJP0xiqBesQroXYRL4OSbA5 i2qE5dQHw30ePAI5o9MlNjp5bLDR3eMQ2Hvhjh7nQtrrJ8pI8pBulQILXJxbAz3L0XrLvbSfPE1M 39fq2tzcnTs232/HBlLv0Y7NbrNabavQpo2C/nZ9GxjDO/dtZK6vdElkZXXu21xEWgmKPxTQ1016 N0l6XCuL8QcGjqK+674N/k6CkV4E7k1HC7Xu5HfRt9EslI2Ec99GaXae+zaDvo0Sgs99Gx6Hcv8Q gSmsrvkM1w22SfS5b3Pu28BPlHH9414z577Nd9m3cdfJ3M3wFMrcG/FU3ZD5UZ3vKeG/j76Ne1qH m2e+hsxz+zbuu9q2xrlvQ8vMvbTPfZvzpM3+jgd+7ADMB/urEaFNOtq3uam7rt6F9m0U9Lfr28DM 3HjjhsPGHzRwQ1nmVxi4OZEz6CNo4xGyjWBOe0/kDJoI2sSGPBOPzRjJiSBZyYYN3CgaYcp9rPrV 0RY5+WEHbk50esnAjanUT0UNHK5qJT2emULtVNTA52GNGzOIcCpq4HWNvrGBmxNRXzBwcyrrJY0b /GVbdsJ18MBIx2vjCE8GbjRR0vHaiMTowM2phdLxz2ncnEh6wcCNshieP3CjLNDnD9woD81LGzen TpLuDhu4UaLLCwZulID30oGbE+Ne2rghQXAOeh64OQ/cwJnx+Xf7nPSo7GjBuXFz4hmMObhm+p/o p5YWBBO4fsEvoTgO3Cz/6wZueHqA5xL4asdLeOCGe3z8MV8t7JmNGy43WApfh9Lg99q4ZjS4qQS/ VdAJs6NFnqbH8wdueKNh5flqjOgbN27YNxm4cTvEDty4nWsHbtxEPWvgxr2CeODGvRzPAzf/uz8i RX/hAv64B03i2T9Egn89RL6nH6k6/rmU178DAAD//wMAUEsDBBQABgAIAAAAIQAYauyH2QAAAAMB AAAPAAAAZHJzL2Rvd25yZXYueG1sTI9BS8NAEIXvgv9hGcGb3aRVkZhNKUU9FcFWEG/T7DQJzc6G 7DZJ/72jHvQyj+EN732TLyfXqoH60Hg2kM4SUMSltw1XBt53zzcPoEJEtth6JgNnCrAsLi9yzKwf +Y2GbayUhHDI0EAdY5dpHcqaHIaZ74jFO/jeYZS1r7TtcZRw1+p5ktxrhw1LQ40drWsqj9uTM/Ay 4rhapE/D5nhYnz93d68fm5SMub6aVo+gIk3x7xi+8QUdCmHa+xPboFoD8kj8meLdLuag9r+qi1z/ Zy++AAAA//8DAFBLAQItABQABgAIAAAAIQC2gziS/gAAAOEBAAATAAAAAAAAAAAAAAAAAAAAAABb Q29udGVudF9UeXBlc10ueG1sUEsBAi0AFAAGAAgAAAAhADj9If/WAAAAlAEAAAsAAAAAAAAAAAAA AAAALwEAAF9yZWxzLy5yZWxzUEsBAi0AFAAGAAgAAAAhABS0eM56DgAAdmUAAA4AAAAAAAAAAAAA AAAALgIAAGRycy9lMm9Eb2MueG1sUEsBAi0AFAAGAAgAAAAhABhq7IfZAAAAAwEAAA8AAAAAAAAA AAAAAAAA1BAAAGRycy9kb3ducmV2LnhtbFBLBQYAAAAABAAEAPMAAADaEQAAAAA= ">
                      <v:shape id="Objective icon circle" o:spid="_x0000_s1027" alt="Objective icon circle" style="position:absolute;width:171;height:171;visibility:visible;mso-wrap-style:square;v-text-anchor:top" coordsize="3246,324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iVYawQAAANsAAAAPAAAAZHJzL2Rvd25yZXYueG1sRE9LawIx EL4X/A9hBG81aytFtkYRobAXpb6gvQ2b6WZ1M1mSVNN/bwqF3ubje858mWwnruRD61jBZFyAIK6d brlRcDy8Pc5AhIissXNMCn4owHIxeJhjqd2Nd3Tdx0bkEA4lKjAx9qWUoTZkMYxdT5y5L+ctxgx9 I7XHWw63nXwqihdpseXcYLCntaH6sv+2Ct4/qjR7Pnkv0+f2vNlUpr+YnVKjYVq9goiU4r/4z13p PH8Kv7/kA+TiDgAA//8DAFBLAQItABQABgAIAAAAIQDb4fbL7gAAAIUBAAATAAAAAAAAAAAAAAAA AAAAAABbQ29udGVudF9UeXBlc10ueG1sUEsBAi0AFAAGAAgAAAAhAFr0LFu/AAAAFQEAAAsAAAAA AAAAAAAAAAAAHwEAAF9yZWxzLy5yZWxzUEsBAi0AFAAGAAgAAAAhANaJVhrBAAAA2wAAAA8AAAAA AAAAAAAAAAAABwIAAGRycy9kb3ducmV2LnhtbFBLBQYAAAAAAwADALcAAAD1AgAAAAA= 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Objective icon top horizontal line" o:spid="_x0000_s1028" alt="Objective icon top horizontal line" style="position:absolute;left:64;top:62;width:46;height:6;visibility:visible;mso-wrap-style:square;v-text-anchor:top" coordsize="869,10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5jl3wgAAANsAAAAPAAAAZHJzL2Rvd25yZXYueG1sRE9Na8JA EL0L/Q/LFLw1uxUsmrpKKlqkF03a0uuQHZPQ7GzIrhr/vVsoeJvH+5zFarCtOFPvG8canhMFgrh0 puFKw9fn9mkGwgdkg61j0nAlD6vlw2iBqXEXzulchErEEPYpaqhD6FIpfVmTRZ+4jjhyR9dbDBH2 lTQ9XmK4beVEqRdpseHYUGNH65rK3+JkNRzyYr5/+87z948j+R+Vqd0222g9fhyyVxCBhnAX/7t3 Js6fwt8v8QC5vAEAAP//AwBQSwECLQAUAAYACAAAACEA2+H2y+4AAACFAQAAEwAAAAAAAAAAAAAA AAAAAAAAW0NvbnRlbnRfVHlwZXNdLnhtbFBLAQItABQABgAIAAAAIQBa9CxbvwAAABUBAAALAAAA AAAAAAAAAAAAAB8BAABfcmVscy8ucmVsc1BLAQItABQABgAIAAAAIQAu5jl3wgAAANsAAAAPAAAA AAAAAAAAAAAAAAcCAABkcnMvZG93bnJldi54bWxQSwUGAAAAAAMAAwC3AAAA9gIAAAAA " path="m54,l815,r17,3l847,10r11,12l866,37r3,17l866,71r-8,15l847,98r-15,8l815,108r-761,l37,106,22,98,10,86,3,71,,54,3,37,10,22,22,10,37,3,54,xe" fillcolor="white [3212]" stroked="f" strokeweight="0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Objective icon middle horizontal line" o:spid="_x0000_s1029" alt="Objective icon middle horizontal line" style="position:absolute;left:64;top:82;width:46;height:6;visibility:visible;mso-wrap-style:square;v-text-anchor:top" coordsize="869,10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eNKcAwQAAANsAAAAPAAAAZHJzL2Rvd25yZXYueG1sRE9Na8JA EL0L/odlBG+6aw9So6tEqUV6qUkVr0N2TILZ2ZDdavz33UKht3m8z1ltetuIO3W+dqxhNlUgiAtn ai41nL72k1cQPiAbbByThid52KyHgxUmxj04o3seShFD2CeooQqhTaT0RUUW/dS1xJG7us5iiLAr penwEcNtI1+UmkuLNceGClvaVVTc8m+r4Zjli8/tOcveP67kLypVh336pvV41KdLEIH68C/+cx9M nD+H31/iAXL9AwAA//8DAFBLAQItABQABgAIAAAAIQDb4fbL7gAAAIUBAAATAAAAAAAAAAAAAAAA AAAAAABbQ29udGVudF9UeXBlc10ueG1sUEsBAi0AFAAGAAgAAAAhAFr0LFu/AAAAFQEAAAsAAAAA AAAAAAAAAAAAHwEAAF9yZWxzLy5yZWxzUEsBAi0AFAAGAAgAAAAhAN40pwDBAAAA2wAAAA8AAAAA AAAAAAAAAAAABwIAAGRycy9kb3ducmV2LnhtbFBLBQYAAAAAAwADALcAAAD1AgAAAAA= " path="m54,l815,r17,2l847,10r11,12l866,37r3,17l866,71r-8,15l847,98r-15,7l815,108r-761,l37,105,22,98,10,86,3,71,,54,3,37,10,22,22,10,37,2,54,xe" fillcolor="white [3212]" stroked="f" strokeweight="0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Objective icon bottom horizontal line" o:spid="_x0000_s1030" alt="Objective icon bottom horizontal line" style="position:absolute;left:64;top:103;width:46;height:5;visibility:visible;mso-wrap-style:square;v-text-anchor:top" coordsize="869,10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NSlDUwwAAANsAAAAPAAAAZHJzL2Rvd25yZXYueG1sRE9Na8JA EL0L/Q/LFLzVjR6sja4ipQVLEW3U0OOQnSah2dk1u9X4712h4G0e73Nmi8404kStry0rGA4SEMSF 1TWXCva796cJCB+QNTaWScGFPCzmD70Zptqe+YtOWShFDGGfooIqBJdK6YuKDPqBdcSR+7GtwRBh W0rd4jmGm0aOkmQsDdYcGyp09FpR8Zv9GQUuGx2+88/O0Pb4kruPfL1p3oJS/cduOQURqAt38b97 peP8Z7j9Eg+Q8ysAAAD//wMAUEsBAi0AFAAGAAgAAAAhANvh9svuAAAAhQEAABMAAAAAAAAAAAAA AAAAAAAAAFtDb250ZW50X1R5cGVzXS54bWxQSwECLQAUAAYACAAAACEAWvQsW78AAAAVAQAACwAA AAAAAAAAAAAAAAAfAQAAX3JlbHMvLnJlbHNQSwECLQAUAAYACAAAACEADUpQ1MMAAADbAAAADwAA AAAAAAAAAAAAAAAHAgAAZHJzL2Rvd25yZXYueG1sUEsFBgAAAAADAAMAtwAAAPcCAAAAAA== " path="m54,l815,r17,3l847,11r11,12l866,37r3,18l866,72r-8,15l847,98r-15,8l815,109r-761,l37,106,22,98,10,87,3,72,,55,3,37,10,23,22,11,37,3,54,xe" fillcolor="white [3212]" stroked="f" strokeweight="0">
                        <v:path arrowok="t" o:connecttype="custom" o:connectlocs="3,0;43,0;44,0;45,1;45,1;46,2;46,3;46,3;45,4;45,4;44,5;43,5;3,5;2,5;1,4;1,4;0,3;0,3;0,2;1,1;1,1;2,0;3,0" o:connectangles="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4" w:type="dxa"/>
            <w:tcBorders>
              <w:left w:val="nil"/>
            </w:tcBorders>
            <w:tcMar>
              <w:bottom w:w="0" w:type="dxa"/>
            </w:tcMar>
            <w:vAlign w:val="bottom"/>
          </w:tcPr>
          <w:p w14:paraId="0A077924" w14:textId="3A348C16" w:rsidR="000E24AC" w:rsidRPr="00BE69F5" w:rsidRDefault="00BC0250" w:rsidP="007850D1">
            <w:pPr>
              <w:pStyle w:val="Heading1"/>
              <w:rPr>
                <w:rFonts w:cstheme="majorHAnsi"/>
                <w:b/>
                <w:bCs w:val="0"/>
              </w:rPr>
            </w:pPr>
            <w:r>
              <w:rPr>
                <w:rFonts w:cstheme="majorHAnsi"/>
                <w:b/>
                <w:bCs w:val="0"/>
              </w:rPr>
              <w:t>PROFILE</w:t>
            </w:r>
          </w:p>
        </w:tc>
      </w:tr>
    </w:tbl>
    <w:p w14:paraId="590D32D4" w14:textId="77777777" w:rsidR="00B849C1" w:rsidRDefault="00B849C1" w:rsidP="005179EA">
      <w:pPr>
        <w:rPr>
          <w:rFonts w:asciiTheme="majorHAnsi" w:eastAsia="Calibri" w:hAnsiTheme="majorHAnsi" w:cstheme="majorHAnsi"/>
        </w:rPr>
      </w:pPr>
    </w:p>
    <w:p w14:paraId="77DB8ABF" w14:textId="16D2312E" w:rsidR="007C0E0E" w:rsidRPr="001C4C02" w:rsidRDefault="00B849C1" w:rsidP="005179EA">
      <w:pPr>
        <w:rPr>
          <w:rFonts w:asciiTheme="majorHAnsi" w:eastAsia="Calibri" w:hAnsiTheme="majorHAnsi" w:cstheme="majorHAnsi"/>
        </w:rPr>
      </w:pPr>
      <w:r>
        <w:rPr>
          <w:rFonts w:asciiTheme="majorHAnsi" w:eastAsia="Calibri" w:hAnsiTheme="majorHAnsi" w:cstheme="majorHAnsi"/>
        </w:rPr>
        <w:t xml:space="preserve">Inclusion, Diversity &amp; Equity (IDE) professional with experience leading </w:t>
      </w:r>
      <w:r w:rsidR="00E735A4">
        <w:rPr>
          <w:rFonts w:asciiTheme="majorHAnsi" w:eastAsia="Calibri" w:hAnsiTheme="majorHAnsi" w:cstheme="majorHAnsi"/>
        </w:rPr>
        <w:t xml:space="preserve">Employee Resource </w:t>
      </w:r>
      <w:r>
        <w:rPr>
          <w:rFonts w:asciiTheme="majorHAnsi" w:eastAsia="Calibri" w:hAnsiTheme="majorHAnsi" w:cstheme="majorHAnsi"/>
        </w:rPr>
        <w:t>Groups (</w:t>
      </w:r>
      <w:r w:rsidR="00E735A4">
        <w:rPr>
          <w:rFonts w:asciiTheme="majorHAnsi" w:eastAsia="Calibri" w:hAnsiTheme="majorHAnsi" w:cstheme="majorHAnsi"/>
        </w:rPr>
        <w:t>ERGs</w:t>
      </w:r>
      <w:r>
        <w:rPr>
          <w:rFonts w:asciiTheme="majorHAnsi" w:eastAsia="Calibri" w:hAnsiTheme="majorHAnsi" w:cstheme="majorHAnsi"/>
        </w:rPr>
        <w:t>)</w:t>
      </w:r>
      <w:r w:rsidR="008A0C0B">
        <w:rPr>
          <w:rFonts w:asciiTheme="majorHAnsi" w:eastAsia="Calibri" w:hAnsiTheme="majorHAnsi" w:cstheme="majorHAnsi"/>
        </w:rPr>
        <w:t xml:space="preserve"> and </w:t>
      </w:r>
      <w:r>
        <w:rPr>
          <w:rFonts w:asciiTheme="majorHAnsi" w:eastAsia="Calibri" w:hAnsiTheme="majorHAnsi" w:cstheme="majorHAnsi"/>
        </w:rPr>
        <w:t xml:space="preserve">driving </w:t>
      </w:r>
      <w:r w:rsidR="00E735A4" w:rsidRPr="00B849C1">
        <w:rPr>
          <w:rFonts w:asciiTheme="majorHAnsi" w:eastAsia="Calibri" w:hAnsiTheme="majorHAnsi" w:cstheme="majorHAnsi"/>
        </w:rPr>
        <w:t xml:space="preserve">inclusive </w:t>
      </w:r>
      <w:r w:rsidR="008A0C0B">
        <w:rPr>
          <w:rFonts w:asciiTheme="majorHAnsi" w:eastAsia="Calibri" w:hAnsiTheme="majorHAnsi" w:cstheme="majorHAnsi"/>
        </w:rPr>
        <w:t xml:space="preserve">talent </w:t>
      </w:r>
      <w:r w:rsidR="00E735A4" w:rsidRPr="00B849C1">
        <w:rPr>
          <w:rFonts w:asciiTheme="majorHAnsi" w:eastAsia="Calibri" w:hAnsiTheme="majorHAnsi" w:cstheme="majorHAnsi"/>
        </w:rPr>
        <w:t>practices into organizational culture</w:t>
      </w:r>
      <w:r w:rsidR="008A0C0B">
        <w:rPr>
          <w:rFonts w:asciiTheme="majorHAnsi" w:eastAsia="Calibri" w:hAnsiTheme="majorHAnsi" w:cstheme="majorHAnsi"/>
        </w:rPr>
        <w:t xml:space="preserve">. </w:t>
      </w:r>
      <w:r>
        <w:rPr>
          <w:rFonts w:asciiTheme="majorHAnsi" w:eastAsia="Calibri" w:hAnsiTheme="majorHAnsi" w:cstheme="majorHAnsi"/>
        </w:rPr>
        <w:t>Skilled in end-to-end program delivery</w:t>
      </w:r>
      <w:r w:rsidR="00E735A4">
        <w:rPr>
          <w:rFonts w:asciiTheme="majorHAnsi" w:eastAsia="Calibri" w:hAnsiTheme="majorHAnsi" w:cstheme="majorHAnsi"/>
        </w:rPr>
        <w:t xml:space="preserve"> - </w:t>
      </w:r>
      <w:r>
        <w:rPr>
          <w:rFonts w:asciiTheme="majorHAnsi" w:eastAsia="Calibri" w:hAnsiTheme="majorHAnsi" w:cstheme="majorHAnsi"/>
        </w:rPr>
        <w:t>from planning and communications to impact reporting</w:t>
      </w:r>
      <w:r w:rsidR="00E735A4">
        <w:rPr>
          <w:rFonts w:asciiTheme="majorHAnsi" w:eastAsia="Calibri" w:hAnsiTheme="majorHAnsi" w:cstheme="majorHAnsi"/>
        </w:rPr>
        <w:t xml:space="preserve"> </w:t>
      </w:r>
      <w:r>
        <w:rPr>
          <w:rFonts w:asciiTheme="majorHAnsi" w:eastAsia="Calibri" w:hAnsiTheme="majorHAnsi" w:cstheme="majorHAnsi"/>
        </w:rPr>
        <w:t xml:space="preserve">across </w:t>
      </w:r>
      <w:r w:rsidR="00E735A4">
        <w:rPr>
          <w:rFonts w:asciiTheme="majorHAnsi" w:eastAsia="Calibri" w:hAnsiTheme="majorHAnsi" w:cstheme="majorHAnsi"/>
        </w:rPr>
        <w:t>diverse groups like w</w:t>
      </w:r>
      <w:r>
        <w:rPr>
          <w:rFonts w:asciiTheme="majorHAnsi" w:eastAsia="Calibri" w:hAnsiTheme="majorHAnsi" w:cstheme="majorHAnsi"/>
        </w:rPr>
        <w:t>omen</w:t>
      </w:r>
      <w:r w:rsidR="00E735A4">
        <w:rPr>
          <w:rFonts w:asciiTheme="majorHAnsi" w:eastAsia="Calibri" w:hAnsiTheme="majorHAnsi" w:cstheme="majorHAnsi"/>
        </w:rPr>
        <w:t>, LGBTQ+, PwD,</w:t>
      </w:r>
      <w:r>
        <w:rPr>
          <w:rFonts w:asciiTheme="majorHAnsi" w:eastAsia="Calibri" w:hAnsiTheme="majorHAnsi" w:cstheme="majorHAnsi"/>
        </w:rPr>
        <w:t xml:space="preserve"> multi-generational inclusion, and intersectional initiatives. Adept at vendor &amp; partner management, cross-functional collaboration, and translating employee listening insights into high-impact inclusion programmes that foster belonging and equity of opportunity.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725"/>
        <w:gridCol w:w="8649"/>
      </w:tblGrid>
      <w:tr w:rsidR="005E088C" w:rsidRPr="0050181D" w14:paraId="4D297F51" w14:textId="77777777" w:rsidTr="00BC3B4D">
        <w:tc>
          <w:tcPr>
            <w:tcW w:w="725" w:type="dxa"/>
            <w:tcMar>
              <w:right w:w="216" w:type="dxa"/>
            </w:tcMar>
            <w:vAlign w:val="bottom"/>
          </w:tcPr>
          <w:p w14:paraId="3C66B813" w14:textId="77777777" w:rsidR="005E088C" w:rsidRPr="0050181D" w:rsidRDefault="00075B13" w:rsidP="005179EA">
            <w:pPr>
              <w:pStyle w:val="Icons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inline distT="0" distB="0" distL="0" distR="0" wp14:anchorId="275636CD" wp14:editId="31811EA1">
                      <wp:extent cx="274320" cy="274320"/>
                      <wp:effectExtent l="0" t="0" r="0" b="0"/>
                      <wp:docPr id="21" name="Experience in circle icon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2" name="Experience icon circle" descr="Experienc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" name="Experience icon symbol" descr="Experience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1"/>
                                  <a:ext cx="74" cy="59"/>
                                </a:xfrm>
                                <a:custGeom>
                                  <a:avLst/>
                                  <a:gdLst>
                                    <a:gd name="T0" fmla="*/ 81 w 1395"/>
                                    <a:gd name="T1" fmla="*/ 1010 h 1106"/>
                                    <a:gd name="T2" fmla="*/ 107 w 1395"/>
                                    <a:gd name="T3" fmla="*/ 1025 h 1106"/>
                                    <a:gd name="T4" fmla="*/ 1308 w 1395"/>
                                    <a:gd name="T5" fmla="*/ 1018 h 1106"/>
                                    <a:gd name="T6" fmla="*/ 1316 w 1395"/>
                                    <a:gd name="T7" fmla="*/ 655 h 1106"/>
                                    <a:gd name="T8" fmla="*/ 1276 w 1395"/>
                                    <a:gd name="T9" fmla="*/ 681 h 1106"/>
                                    <a:gd name="T10" fmla="*/ 1205 w 1395"/>
                                    <a:gd name="T11" fmla="*/ 691 h 1106"/>
                                    <a:gd name="T12" fmla="*/ 812 w 1395"/>
                                    <a:gd name="T13" fmla="*/ 770 h 1106"/>
                                    <a:gd name="T14" fmla="*/ 776 w 1395"/>
                                    <a:gd name="T15" fmla="*/ 792 h 1106"/>
                                    <a:gd name="T16" fmla="*/ 605 w 1395"/>
                                    <a:gd name="T17" fmla="*/ 781 h 1106"/>
                                    <a:gd name="T18" fmla="*/ 593 w 1395"/>
                                    <a:gd name="T19" fmla="*/ 691 h 1106"/>
                                    <a:gd name="T20" fmla="*/ 145 w 1395"/>
                                    <a:gd name="T21" fmla="*/ 685 h 1106"/>
                                    <a:gd name="T22" fmla="*/ 104 w 1395"/>
                                    <a:gd name="T23" fmla="*/ 668 h 1106"/>
                                    <a:gd name="T24" fmla="*/ 1293 w 1395"/>
                                    <a:gd name="T25" fmla="*/ 287 h 1106"/>
                                    <a:gd name="T26" fmla="*/ 89 w 1395"/>
                                    <a:gd name="T27" fmla="*/ 295 h 1106"/>
                                    <a:gd name="T28" fmla="*/ 79 w 1395"/>
                                    <a:gd name="T29" fmla="*/ 502 h 1106"/>
                                    <a:gd name="T30" fmla="*/ 99 w 1395"/>
                                    <a:gd name="T31" fmla="*/ 559 h 1106"/>
                                    <a:gd name="T32" fmla="*/ 135 w 1395"/>
                                    <a:gd name="T33" fmla="*/ 586 h 1106"/>
                                    <a:gd name="T34" fmla="*/ 181 w 1395"/>
                                    <a:gd name="T35" fmla="*/ 601 h 1106"/>
                                    <a:gd name="T36" fmla="*/ 593 w 1395"/>
                                    <a:gd name="T37" fmla="*/ 538 h 1106"/>
                                    <a:gd name="T38" fmla="*/ 617 w 1395"/>
                                    <a:gd name="T39" fmla="*/ 505 h 1106"/>
                                    <a:gd name="T40" fmla="*/ 791 w 1395"/>
                                    <a:gd name="T41" fmla="*/ 505 h 1106"/>
                                    <a:gd name="T42" fmla="*/ 815 w 1395"/>
                                    <a:gd name="T43" fmla="*/ 538 h 1106"/>
                                    <a:gd name="T44" fmla="*/ 1227 w 1395"/>
                                    <a:gd name="T45" fmla="*/ 601 h 1106"/>
                                    <a:gd name="T46" fmla="*/ 1284 w 1395"/>
                                    <a:gd name="T47" fmla="*/ 574 h 1106"/>
                                    <a:gd name="T48" fmla="*/ 1314 w 1395"/>
                                    <a:gd name="T49" fmla="*/ 523 h 1106"/>
                                    <a:gd name="T50" fmla="*/ 1319 w 1395"/>
                                    <a:gd name="T51" fmla="*/ 302 h 1106"/>
                                    <a:gd name="T52" fmla="*/ 1293 w 1395"/>
                                    <a:gd name="T53" fmla="*/ 287 h 1106"/>
                                    <a:gd name="T54" fmla="*/ 900 w 1395"/>
                                    <a:gd name="T55" fmla="*/ 201 h 1106"/>
                                    <a:gd name="T56" fmla="*/ 520 w 1395"/>
                                    <a:gd name="T57" fmla="*/ 0 h 1106"/>
                                    <a:gd name="T58" fmla="*/ 925 w 1395"/>
                                    <a:gd name="T59" fmla="*/ 6 h 1106"/>
                                    <a:gd name="T60" fmla="*/ 966 w 1395"/>
                                    <a:gd name="T61" fmla="*/ 38 h 1106"/>
                                    <a:gd name="T62" fmla="*/ 983 w 1395"/>
                                    <a:gd name="T63" fmla="*/ 85 h 1106"/>
                                    <a:gd name="T64" fmla="*/ 1295 w 1395"/>
                                    <a:gd name="T65" fmla="*/ 203 h 1106"/>
                                    <a:gd name="T66" fmla="*/ 1352 w 1395"/>
                                    <a:gd name="T67" fmla="*/ 226 h 1106"/>
                                    <a:gd name="T68" fmla="*/ 1385 w 1395"/>
                                    <a:gd name="T69" fmla="*/ 270 h 1106"/>
                                    <a:gd name="T70" fmla="*/ 1395 w 1395"/>
                                    <a:gd name="T71" fmla="*/ 326 h 1106"/>
                                    <a:gd name="T72" fmla="*/ 1387 w 1395"/>
                                    <a:gd name="T73" fmla="*/ 1029 h 1106"/>
                                    <a:gd name="T74" fmla="*/ 1351 w 1395"/>
                                    <a:gd name="T75" fmla="*/ 1080 h 1106"/>
                                    <a:gd name="T76" fmla="*/ 1292 w 1395"/>
                                    <a:gd name="T77" fmla="*/ 1104 h 1106"/>
                                    <a:gd name="T78" fmla="*/ 104 w 1395"/>
                                    <a:gd name="T79" fmla="*/ 1105 h 1106"/>
                                    <a:gd name="T80" fmla="*/ 40 w 1395"/>
                                    <a:gd name="T81" fmla="*/ 1085 h 1106"/>
                                    <a:gd name="T82" fmla="*/ 7 w 1395"/>
                                    <a:gd name="T83" fmla="*/ 1042 h 1106"/>
                                    <a:gd name="T84" fmla="*/ 0 w 1395"/>
                                    <a:gd name="T85" fmla="*/ 980 h 1106"/>
                                    <a:gd name="T86" fmla="*/ 6 w 1395"/>
                                    <a:gd name="T87" fmla="*/ 287 h 1106"/>
                                    <a:gd name="T88" fmla="*/ 31 w 1395"/>
                                    <a:gd name="T89" fmla="*/ 238 h 1106"/>
                                    <a:gd name="T90" fmla="*/ 82 w 1395"/>
                                    <a:gd name="T91" fmla="*/ 207 h 1106"/>
                                    <a:gd name="T92" fmla="*/ 426 w 1395"/>
                                    <a:gd name="T93" fmla="*/ 201 h 1106"/>
                                    <a:gd name="T94" fmla="*/ 433 w 1395"/>
                                    <a:gd name="T95" fmla="*/ 52 h 1106"/>
                                    <a:gd name="T96" fmla="*/ 467 w 1395"/>
                                    <a:gd name="T97" fmla="*/ 14 h 1106"/>
                                    <a:gd name="T98" fmla="*/ 520 w 1395"/>
                                    <a:gd name="T99" fmla="*/ 0 h 11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1395" h="1106">
                                      <a:moveTo>
                                        <a:pt x="79" y="655"/>
                                      </a:moveTo>
                                      <a:lnTo>
                                        <a:pt x="79" y="1000"/>
                                      </a:lnTo>
                                      <a:lnTo>
                                        <a:pt x="81" y="1010"/>
                                      </a:lnTo>
                                      <a:lnTo>
                                        <a:pt x="87" y="1018"/>
                                      </a:lnTo>
                                      <a:lnTo>
                                        <a:pt x="97" y="1023"/>
                                      </a:lnTo>
                                      <a:lnTo>
                                        <a:pt x="107" y="1025"/>
                                      </a:lnTo>
                                      <a:lnTo>
                                        <a:pt x="1288" y="1025"/>
                                      </a:lnTo>
                                      <a:lnTo>
                                        <a:pt x="1299" y="1023"/>
                                      </a:lnTo>
                                      <a:lnTo>
                                        <a:pt x="1308" y="1018"/>
                                      </a:lnTo>
                                      <a:lnTo>
                                        <a:pt x="1314" y="1010"/>
                                      </a:lnTo>
                                      <a:lnTo>
                                        <a:pt x="1316" y="1000"/>
                                      </a:lnTo>
                                      <a:lnTo>
                                        <a:pt x="1316" y="655"/>
                                      </a:lnTo>
                                      <a:lnTo>
                                        <a:pt x="1301" y="667"/>
                                      </a:lnTo>
                                      <a:lnTo>
                                        <a:pt x="1288" y="675"/>
                                      </a:lnTo>
                                      <a:lnTo>
                                        <a:pt x="1276" y="681"/>
                                      </a:lnTo>
                                      <a:lnTo>
                                        <a:pt x="1263" y="685"/>
                                      </a:lnTo>
                                      <a:lnTo>
                                        <a:pt x="1234" y="690"/>
                                      </a:lnTo>
                                      <a:lnTo>
                                        <a:pt x="1205" y="691"/>
                                      </a:lnTo>
                                      <a:lnTo>
                                        <a:pt x="815" y="691"/>
                                      </a:lnTo>
                                      <a:lnTo>
                                        <a:pt x="815" y="756"/>
                                      </a:lnTo>
                                      <a:lnTo>
                                        <a:pt x="812" y="770"/>
                                      </a:lnTo>
                                      <a:lnTo>
                                        <a:pt x="803" y="781"/>
                                      </a:lnTo>
                                      <a:lnTo>
                                        <a:pt x="791" y="789"/>
                                      </a:lnTo>
                                      <a:lnTo>
                                        <a:pt x="776" y="792"/>
                                      </a:lnTo>
                                      <a:lnTo>
                                        <a:pt x="632" y="792"/>
                                      </a:lnTo>
                                      <a:lnTo>
                                        <a:pt x="617" y="789"/>
                                      </a:lnTo>
                                      <a:lnTo>
                                        <a:pt x="605" y="781"/>
                                      </a:lnTo>
                                      <a:lnTo>
                                        <a:pt x="596" y="770"/>
                                      </a:lnTo>
                                      <a:lnTo>
                                        <a:pt x="593" y="756"/>
                                      </a:lnTo>
                                      <a:lnTo>
                                        <a:pt x="593" y="691"/>
                                      </a:lnTo>
                                      <a:lnTo>
                                        <a:pt x="203" y="691"/>
                                      </a:lnTo>
                                      <a:lnTo>
                                        <a:pt x="174" y="690"/>
                                      </a:lnTo>
                                      <a:lnTo>
                                        <a:pt x="145" y="685"/>
                                      </a:lnTo>
                                      <a:lnTo>
                                        <a:pt x="133" y="681"/>
                                      </a:lnTo>
                                      <a:lnTo>
                                        <a:pt x="119" y="675"/>
                                      </a:lnTo>
                                      <a:lnTo>
                                        <a:pt x="104" y="668"/>
                                      </a:lnTo>
                                      <a:lnTo>
                                        <a:pt x="91" y="661"/>
                                      </a:lnTo>
                                      <a:lnTo>
                                        <a:pt x="79" y="655"/>
                                      </a:lnTo>
                                      <a:close/>
                                      <a:moveTo>
                                        <a:pt x="1293" y="287"/>
                                      </a:moveTo>
                                      <a:lnTo>
                                        <a:pt x="109" y="288"/>
                                      </a:lnTo>
                                      <a:lnTo>
                                        <a:pt x="98" y="290"/>
                                      </a:lnTo>
                                      <a:lnTo>
                                        <a:pt x="89" y="295"/>
                                      </a:lnTo>
                                      <a:lnTo>
                                        <a:pt x="83" y="304"/>
                                      </a:lnTo>
                                      <a:lnTo>
                                        <a:pt x="80" y="313"/>
                                      </a:lnTo>
                                      <a:lnTo>
                                        <a:pt x="79" y="502"/>
                                      </a:lnTo>
                                      <a:lnTo>
                                        <a:pt x="82" y="523"/>
                                      </a:lnTo>
                                      <a:lnTo>
                                        <a:pt x="88" y="542"/>
                                      </a:lnTo>
                                      <a:lnTo>
                                        <a:pt x="99" y="559"/>
                                      </a:lnTo>
                                      <a:lnTo>
                                        <a:pt x="112" y="574"/>
                                      </a:lnTo>
                                      <a:lnTo>
                                        <a:pt x="122" y="580"/>
                                      </a:lnTo>
                                      <a:lnTo>
                                        <a:pt x="135" y="586"/>
                                      </a:lnTo>
                                      <a:lnTo>
                                        <a:pt x="148" y="591"/>
                                      </a:lnTo>
                                      <a:lnTo>
                                        <a:pt x="160" y="595"/>
                                      </a:lnTo>
                                      <a:lnTo>
                                        <a:pt x="181" y="601"/>
                                      </a:lnTo>
                                      <a:lnTo>
                                        <a:pt x="203" y="603"/>
                                      </a:lnTo>
                                      <a:lnTo>
                                        <a:pt x="593" y="603"/>
                                      </a:lnTo>
                                      <a:lnTo>
                                        <a:pt x="593" y="538"/>
                                      </a:lnTo>
                                      <a:lnTo>
                                        <a:pt x="596" y="525"/>
                                      </a:lnTo>
                                      <a:lnTo>
                                        <a:pt x="605" y="513"/>
                                      </a:lnTo>
                                      <a:lnTo>
                                        <a:pt x="617" y="505"/>
                                      </a:lnTo>
                                      <a:lnTo>
                                        <a:pt x="632" y="502"/>
                                      </a:lnTo>
                                      <a:lnTo>
                                        <a:pt x="776" y="502"/>
                                      </a:lnTo>
                                      <a:lnTo>
                                        <a:pt x="791" y="505"/>
                                      </a:lnTo>
                                      <a:lnTo>
                                        <a:pt x="803" y="513"/>
                                      </a:lnTo>
                                      <a:lnTo>
                                        <a:pt x="812" y="525"/>
                                      </a:lnTo>
                                      <a:lnTo>
                                        <a:pt x="815" y="538"/>
                                      </a:lnTo>
                                      <a:lnTo>
                                        <a:pt x="815" y="603"/>
                                      </a:lnTo>
                                      <a:lnTo>
                                        <a:pt x="1205" y="603"/>
                                      </a:lnTo>
                                      <a:lnTo>
                                        <a:pt x="1227" y="601"/>
                                      </a:lnTo>
                                      <a:lnTo>
                                        <a:pt x="1248" y="595"/>
                                      </a:lnTo>
                                      <a:lnTo>
                                        <a:pt x="1267" y="586"/>
                                      </a:lnTo>
                                      <a:lnTo>
                                        <a:pt x="1284" y="574"/>
                                      </a:lnTo>
                                      <a:lnTo>
                                        <a:pt x="1297" y="559"/>
                                      </a:lnTo>
                                      <a:lnTo>
                                        <a:pt x="1307" y="542"/>
                                      </a:lnTo>
                                      <a:lnTo>
                                        <a:pt x="1314" y="523"/>
                                      </a:lnTo>
                                      <a:lnTo>
                                        <a:pt x="1316" y="502"/>
                                      </a:lnTo>
                                      <a:lnTo>
                                        <a:pt x="1322" y="311"/>
                                      </a:lnTo>
                                      <a:lnTo>
                                        <a:pt x="1319" y="302"/>
                                      </a:lnTo>
                                      <a:lnTo>
                                        <a:pt x="1313" y="294"/>
                                      </a:lnTo>
                                      <a:lnTo>
                                        <a:pt x="1304" y="288"/>
                                      </a:lnTo>
                                      <a:lnTo>
                                        <a:pt x="1293" y="287"/>
                                      </a:lnTo>
                                      <a:close/>
                                      <a:moveTo>
                                        <a:pt x="510" y="80"/>
                                      </a:moveTo>
                                      <a:lnTo>
                                        <a:pt x="510" y="201"/>
                                      </a:lnTo>
                                      <a:lnTo>
                                        <a:pt x="900" y="201"/>
                                      </a:lnTo>
                                      <a:lnTo>
                                        <a:pt x="900" y="80"/>
                                      </a:lnTo>
                                      <a:lnTo>
                                        <a:pt x="510" y="80"/>
                                      </a:lnTo>
                                      <a:close/>
                                      <a:moveTo>
                                        <a:pt x="520" y="0"/>
                                      </a:moveTo>
                                      <a:lnTo>
                                        <a:pt x="888" y="0"/>
                                      </a:lnTo>
                                      <a:lnTo>
                                        <a:pt x="907" y="1"/>
                                      </a:lnTo>
                                      <a:lnTo>
                                        <a:pt x="925" y="6"/>
                                      </a:lnTo>
                                      <a:lnTo>
                                        <a:pt x="941" y="14"/>
                                      </a:lnTo>
                                      <a:lnTo>
                                        <a:pt x="954" y="25"/>
                                      </a:lnTo>
                                      <a:lnTo>
                                        <a:pt x="966" y="38"/>
                                      </a:lnTo>
                                      <a:lnTo>
                                        <a:pt x="975" y="52"/>
                                      </a:lnTo>
                                      <a:lnTo>
                                        <a:pt x="981" y="68"/>
                                      </a:lnTo>
                                      <a:lnTo>
                                        <a:pt x="983" y="85"/>
                                      </a:lnTo>
                                      <a:lnTo>
                                        <a:pt x="983" y="201"/>
                                      </a:lnTo>
                                      <a:lnTo>
                                        <a:pt x="1269" y="201"/>
                                      </a:lnTo>
                                      <a:lnTo>
                                        <a:pt x="1295" y="203"/>
                                      </a:lnTo>
                                      <a:lnTo>
                                        <a:pt x="1317" y="208"/>
                                      </a:lnTo>
                                      <a:lnTo>
                                        <a:pt x="1336" y="216"/>
                                      </a:lnTo>
                                      <a:lnTo>
                                        <a:pt x="1352" y="226"/>
                                      </a:lnTo>
                                      <a:lnTo>
                                        <a:pt x="1365" y="239"/>
                                      </a:lnTo>
                                      <a:lnTo>
                                        <a:pt x="1376" y="253"/>
                                      </a:lnTo>
                                      <a:lnTo>
                                        <a:pt x="1385" y="270"/>
                                      </a:lnTo>
                                      <a:lnTo>
                                        <a:pt x="1390" y="287"/>
                                      </a:lnTo>
                                      <a:lnTo>
                                        <a:pt x="1394" y="306"/>
                                      </a:lnTo>
                                      <a:lnTo>
                                        <a:pt x="1395" y="326"/>
                                      </a:lnTo>
                                      <a:lnTo>
                                        <a:pt x="1395" y="980"/>
                                      </a:lnTo>
                                      <a:lnTo>
                                        <a:pt x="1393" y="1006"/>
                                      </a:lnTo>
                                      <a:lnTo>
                                        <a:pt x="1387" y="1029"/>
                                      </a:lnTo>
                                      <a:lnTo>
                                        <a:pt x="1378" y="1049"/>
                                      </a:lnTo>
                                      <a:lnTo>
                                        <a:pt x="1366" y="1066"/>
                                      </a:lnTo>
                                      <a:lnTo>
                                        <a:pt x="1351" y="1080"/>
                                      </a:lnTo>
                                      <a:lnTo>
                                        <a:pt x="1333" y="1091"/>
                                      </a:lnTo>
                                      <a:lnTo>
                                        <a:pt x="1314" y="1099"/>
                                      </a:lnTo>
                                      <a:lnTo>
                                        <a:pt x="1292" y="1104"/>
                                      </a:lnTo>
                                      <a:lnTo>
                                        <a:pt x="1269" y="1106"/>
                                      </a:lnTo>
                                      <a:lnTo>
                                        <a:pt x="135" y="1106"/>
                                      </a:lnTo>
                                      <a:lnTo>
                                        <a:pt x="104" y="1105"/>
                                      </a:lnTo>
                                      <a:lnTo>
                                        <a:pt x="79" y="1101"/>
                                      </a:lnTo>
                                      <a:lnTo>
                                        <a:pt x="57" y="1094"/>
                                      </a:lnTo>
                                      <a:lnTo>
                                        <a:pt x="40" y="1085"/>
                                      </a:lnTo>
                                      <a:lnTo>
                                        <a:pt x="26" y="1073"/>
                                      </a:lnTo>
                                      <a:lnTo>
                                        <a:pt x="15" y="1059"/>
                                      </a:lnTo>
                                      <a:lnTo>
                                        <a:pt x="7" y="1042"/>
                                      </a:lnTo>
                                      <a:lnTo>
                                        <a:pt x="3" y="1024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0" y="98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2" y="306"/>
                                      </a:lnTo>
                                      <a:lnTo>
                                        <a:pt x="6" y="287"/>
                                      </a:lnTo>
                                      <a:lnTo>
                                        <a:pt x="12" y="269"/>
                                      </a:lnTo>
                                      <a:lnTo>
                                        <a:pt x="20" y="252"/>
                                      </a:lnTo>
                                      <a:lnTo>
                                        <a:pt x="31" y="238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2" y="215"/>
                                      </a:lnTo>
                                      <a:lnTo>
                                        <a:pt x="82" y="207"/>
                                      </a:lnTo>
                                      <a:lnTo>
                                        <a:pt x="107" y="203"/>
                                      </a:lnTo>
                                      <a:lnTo>
                                        <a:pt x="135" y="201"/>
                                      </a:lnTo>
                                      <a:lnTo>
                                        <a:pt x="426" y="201"/>
                                      </a:lnTo>
                                      <a:lnTo>
                                        <a:pt x="426" y="85"/>
                                      </a:lnTo>
                                      <a:lnTo>
                                        <a:pt x="428" y="68"/>
                                      </a:lnTo>
                                      <a:lnTo>
                                        <a:pt x="433" y="52"/>
                                      </a:lnTo>
                                      <a:lnTo>
                                        <a:pt x="442" y="38"/>
                                      </a:lnTo>
                                      <a:lnTo>
                                        <a:pt x="454" y="25"/>
                                      </a:lnTo>
                                      <a:lnTo>
                                        <a:pt x="467" y="14"/>
                                      </a:lnTo>
                                      <a:lnTo>
                                        <a:pt x="483" y="6"/>
                                      </a:lnTo>
                                      <a:lnTo>
                                        <a:pt x="501" y="1"/>
                                      </a:lnTo>
                                      <a:lnTo>
                                        <a:pt x="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39B460" id="Experience in circle icon" o:spid="_x0000_s1026" alt="Experience icon" style="width:21.6pt;height:21.6pt;mso-position-horizontal-relative:char;mso-position-vertical-relative:line" coordsize="171,17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y/O/ukxEAALtjAAAOAAAAZHJzL2Uyb0RvYy54bWzsXd9vI7cRfi/Q/0HQY4HGy/2pNeLLQ3IN CqRpgFzR57Uk20JlrSrpzr7+9f2G5KzIux0OkRR98ktkx59nOfzI4QznW9+3370+7xeftqfzbjzc Lc03xXKxPazHze7weLf8x4e//Hm1XJwvw2Ez7MfD9m75eXtefvfuj3/49uV4uy3Hp3G/2Z4WMHI4 374c75ZPl8vx9ubmvH7aPg/nb8bj9oAfPoyn5+GCb0+PN5vT8ALrz/ubsijam5fxtDmexvX2fMb/ /cH9cPnO2n942K4vf394OG8vi/3dEmO72P+e7H/v6b83774dbh9Pw/Fpt/bDGH7DKJ6H3QEPnUz9 MFyGxcfT7itTz7v1aTyPD5dv1uPzzfjwsFtvrQ/wxhRfePPjafx4tL483r48HqdpwtR+MU+/2ez6 508/no6/Hn85YSZejo+YC/vd4v7lb+MGhA0fL6P17PXh9EweYsyLVzuBn6cJ3L5eFmv8z7KrqxLT vMaP/Nd2gtdPYOGr31o/vfe/Zzrjfom+wG/cDLfucTfBkGh8WCTn6zycf988/Po0HLd2es+3mIdf TovdBuMul4vD8AzX378et6cdlvN2sVuPh8V6d1rvt8vFZnteYwkJP7bzaA3SrNKMnY8/jet/nckv 8gCPcj+hb87A/La5FudsuF1/PF9+3I6WruHTT+eLJeFxg6/sGt14Bz+AqofnPRb8n24Wpiubxcui KuvW74oJBnImWLV4msVg1iaM6UVTVQArV4KtOgQZ0wnDagJY1wm22gBUln0v2OoCmKklYwhmk5OY J8lYH8KqXhiZCWe/bDEbwuxH019Lk2ZCBsquM5K5kIK6a6TRRSSsenF0IQutEUcX8lAVhcSpCYno RFZNyERViLSakIpe5JVi1kRsZURiy5AKY0qJWoohV3slZmWe2jLkwlSlEcgoQzKwQyvJXkiGaWR7 ERsJeyEbNkAImz+iI+FvSAeiRCv4W2XyUYV8lBQp5sdXRXzIy6UK+bDRQrAX8SGv5irko6y7Qhpf yEcpb7Yq5MOGDGF8IR+JWFCFfFjcvL065CMRquqID/JDsBfykQikdcgHooZoL+QjEeXrkA8bNoTx RXzIJ1Ad8mHjhmAv5CNxOtYhHwgHkr9NyEfi4G5CPmzcmB9fE/Jh48Z8vGoiPihuCPZCPhDXCiFe NREfCX9DPmzcFcaXyUcT8kHHgmAuooPCxry7bUhH17WCuTZiQ17NbcgGHanzo2tDMmzQEEYXkkEH vmAu5CIRC9qQiwrpiGAupCIRqtqQirISzYVUJCJpF1JBidz86KjemA7oRKDvQiqQjQjWIibkY6gL mRDzvS4kInFIdhER0tBCGhIneBfSIKUXXUhCIr1YhSSIfq5CDhLJzyqLg1XIQSI1W4UcyAtkFZIg J46rkAN59a5CFuSsdhWRIG6tVUiDnHL3IQvyvu9DGuR6oA9ZkINSH9JA0WE+JvUhC3LE7EMWSrGS 6kMW5HDehyzIRV4fspA4bPqQBrlSKUIaEmehKUIixNrYFCERibPaFBEVARG4XZnuAoYnvh5Yvx78 /QC+Wgx0f1fYi5/jeKarG7oswLXOB76gAYouEwQwBkngyt/mpMFYDARussDgmsBdFhhUErjPAlNB TmiT5yIV3Bae56TxXpo8N433EwWxuxBLTyEVxHYwea5SwUtwFLQ51qmetfA8V6lctfA8V0vvapnn auldLfNcpVqSBoNaMcdVKhUtPM/VyruKSi/LuncVhVwW3LuKOi0HTmUajR1lWBbcu4oqKwvuXUUR lQX3rqJGyoJ7V1EC5cCpAiJXUeFkwb2rKGCy4N5V1CdZcO9qk+cqVR927HmuUnVBcJQPOYOh6sHC 81xtvattnquU/Vvrea5Sdm/hea5S9k7wqQuQDnqUnVt4nquUflt4nquUX1t4nquUQVt4nquUIxMc WXAOq5QEW3ieq5TlWnieq5TGWnieq5SnWnieq5SIEhyZZo6rlGlaeJ6rlEpaeJ6rlCtaeJ6rlAxa eJ6rhrI9wlM2l+OsTefcL0TuIkfD2vcJ2QltzC8bmKflAg3Me3rIcHscLpTH8ZeLl7ul7eMsnvwX 9JPn8dP2w2gxF0roTEvXz3i27YLigVfA/hAB0RmyQB4h/5g/j87eyh/kRsGhO2TN4SB3U8R2+NPZ Kws/vulI4J/zp8eh4Lb2OqaUf86fHlf6BM8UTCYD+JOBlNpjYlAjpEdY+Y1jsMSTrqBX5FyeTnJ+ JH/6Rzd0ZYdHl9NmYQB/eiD6RRaIGiv96I7qClis4X1yjGgZOSAuIJLAVeX2UDNlAjw2/vRjxAWw tYhyMW2xp4tAjLFFwZd6NDWOLBA1tAJs3BhXOD3TFj3XKBvTQEOX77QoCrifNIn+kUOiQaQgqSQl myWWetIm7kYdErfCCpKaGGSzRpKftknX64REo0hDutm0ISPPJsWMNJLHSWEjjWTf0TBKI42fTxs6 kjaZI2oaKTY97yWFj6RNXBDb+aT7RAXpVydujBSPeMHTlWfSZsl7qKQQkhonXRW7cVIMSSP9Ti8p iCSRHDzo4lhB+nhUUhhJ2uQQZwecRF6j5pSxcyjiTx+SOBBTMyn9dI7tVQGykk8numkfUUNJQfoT qKJgkrTJZxo1ldJIPiUrWvwpm9R3cuOkYJJE8kleldikSeSUGqAZlEZytsECEyQczA1/Oo5sOLLz qdqkEOeQ2jitLIk4Un2nUGxtqvNJ4d0hFY7skeGQCu90ClmgtpToXHNAZXXictUDlQVPZy9ZtIEk xTmd5hZIcSQFpPzAAZWdjltnB9SCB+Uw1qIWjygrskA1xNH1N3mtRs3KW9QCMeWC1qIW2ym7tEDt uKB81QGVEwhJkcVpZxq1mclnCh0pAn2KST2oJA4JP9kz6knuYFpq4OZPzzWcNS154cFp6RA7qyVY fvLUlM2TQQ2E9OR5dtW8kteLlqnyAtRSXyQfdga1XJpKEaJXTc79ntOyfd7EWvnAUYE+U6uUw4xW 4HDc0iqmayBMZzIcWdGXSo6PQ7VWJHLs16rO6TTR6li79Ig5pViyS5lwSqFNzSu7EpS00VYeNiCk w8v1oE/O31f3FJwurPfjeetWBl2AWNnwdBNCFyiBDPY87nebv+z2e7r/sOry7ff70+LTAF34sF5v DxcmO0LuD3SX4vpgh5F+H8/DfcvpfPlhOD+537e/QS4MtxBsHzb2q6ftsHnvv74Mu7372iY9XgdM 0l+nab4fN58hA4aMHvr0p/H0n+XiBZL0u+X53x+H03a52P/1AK1zb2q64b/Yb+qmIzZO4U/uw58c Pj5/P8I7bN7hsIbVu+WFv/z+gu/w29CgY8J+Ovx6XBOQXfvw+s/hdFyQl/gliLt/HlkrPdyyoBiu EMBhvUvOEf8NlNr/L8k2zp95yfb58/P9uBcl2/7HICwSZk+S7cVhfL/ZXX4Zd4cLCHBLJIJma7h9 w8LVZsMtK+bpTprU8g3HEJbZh4uXpzzo2z5O4mzQOClZViT6NZW7RSE0C72xCCYQriZJh2hMYU/1 EIab1wBGcpc5Y5jtAAWp97wxeHaFVdDuzVtD6neFFVbyNjc0ZLFXGKoiwRoyoAnWNtLQcPBNKFNa wdaco0iTJliLuZ33k3LSCWbKggRWc9bQVr7i2l40F5KwMqVkLWShs8rSuWmjrvM0OCe0mB1byELX l5KrIQut7GnIQidPXEhD05PqaHZsEQ3ivFE0nDw1tcQCrrqusHYlrZBIwW2KWhgb1YrTQ9uW5C5z LET6bSSEkqtUoE/myhXJmWfNhTSs6C2EuXlDOz0w1ouehix0orGQhKaQFkgk3Laq/LmRRbLtpiFZ 5ZybkWrbVBKjdI84TVqzIk35rLVwJxgxUkaS7baQdildjF0fKhJKd4dXGNSNwthCDlr7wsvsvMUk SIxGau0OG2Z+fURi7QabeX5sdRyPJBboLjnD0zpioSylM4auDiZzMg14V+kKM+VK2qdUak/mmq6W fA15MJURzUVElCSDnltysUwbF3QCE9TzmUZXiZsrVmnLUSRSactRpAmp6AvSaM8tukijjZcUJV9D Jhqr+J61FhIhpSGxPNu+SzZrK2RB2vaRNrtvpbwh1mZL+zRSZvcrKYxHymzxiCHlxcQ6DgVpZ0GZ ccWVhbTYIl02oqWUOLQhA6V9BWdu7Ua6bFPBi/nlQb2uyQv0CYTlEeuykaEK5iJhdiWOLtJlY3RS GOnCqIReu3TURMpsTJ4UM2NtdrES3Q13A7iVyKBLomn2QIMUmCJ5tpyOxAJtI8b0SKBdSzs/FmgX 4kKOBdoCsbE+u6ilDCLSZ4sjC7dEL7IQqbOlnR9ps+VoGWuzpfURSbNJDz5/METS7JW0OOjebVoc JV6ZFIyFB3SNLTO/USNlthzHI2V2XUkhLlJmI9YIQwu3Qd1Ku/QLYbZkLDyc5ROGmnHTrIX7ExcW b7LnGV2376m8yZ6/Ury/yZ4lef+b7FmaGapIcJ/3YZITpSWsvmfyYbp6T8PfZM/SvL/JnqWZeZM9 SzPzJnuWZmZe9kw9td8lSrZVPImSbcVJ7aar5tiJf6iCQfjE1b3vCV4B3PaLgBBcp3VxVMTAIDU9 kl1GKgMcLi1qYcWmpp0wXqmKopNdYQf408udSi+nz0B6oRmQSmcV7ZY8d+iSi5HpCQLSHW3qlE/I K4vsMn961yuvBWxxKYEmnO2OOuX5F0Ceo1bRAlAzx7qDdo1ikS5paKXhTd/0o32u0yoab+r8OIuK dHuFNwDtkzNxnaLwQo/I2kMTKOnJil4IhcdoyCRxuDH2OO5JMhn86Xegn2q0i5L2Wv9KnYpjGT+K 6BQj6Dtl+dH4Vz20eUHnydlT5plxaN0lx4crOmtPwxl/MKsLy8vo1JXqBdXq0qc/ikQrX9tLhYsM aGsl/fXLpZ3eT+Nlwp9RwP46JrCM4+vDgDpldqi4lvFDkI6DSSOHYJpaPCx9VjYz3eNginApm7RG l1qAVZip1EP9u15Q/SZh/uxDdy0J86+CNcoZ4E+VBv2b1Nj8kYIuXBIGLZF1Fb2TNM7XzA18Tj0W d6zOniKAN75AapRNZ7wetlEYQ+PPPhctpeT4pk2MzZzyYwoKmbgGoru0PXd+NUrWwEGwUdYUmolu nhE0U8/lIK0tPha9qTgfFdBXTD6XDyXNDz7ktHnhw1WbZ8a1Cm/XU10FUr+dwqqyskw5Len01JiS WjWwiJ52cg6p7+mA6ub02au62yufvWrRY0oftWg05YTawoHI0EWaavozDHyO8Ccnj/4cQ8M0PT0U d100V2IXxXELVA6RmXOJxyYfZo2/Z50Co3SUMRB39Em/0LJ1o83ETQ/msfKnm09+7FewhEukucEC 5VAvebTyZxHj+MH86QbQc8WU9tq/xJLeEj2JGzAyFDepqNdTDxwwJdiibWxhSuzuqTtI+zW9Hns+ gtInAdrL1ppSnzBMWy2IJj6nUZYLdaLdpGgRr/JnS6m8WWIqfo0MFWSKDupau0erLxxQU5yIU7TX eM/KUVdOf/mBFx1/cjShv/hEFpUqClcYfttNOSlb4k+26N9Mr5zOUi5uSa9Jj0a7W5keD0THUwO6 tYNSXTM53XtorylU/g8coPuspIqV3y4QmGpP9287G3TSFY98cYM8Px0VpxMJSGWcaMvbeae+e/rp vHdYKJHg0lGpA/1RA2A6C/BFAXBpv/G3R2gNweu0L/5vxGDG08/FWnT2IKFI7lnvcKEUEDw8pRzh dQvFZOqpbgtieacH52DadnEobff5rETZUD7aaLHBhznlvUF/vJbKgUJyShsL0wcKv42nHHa+kVJO f6eKwxp/uvDmq1DIEpJE8TUo1VMpQrke1I4x6Bucs8p2YJyyymv/1pdyxQEdhH2qQkRNWkkK5BoR WVkH9BLWmpLD1D5PSIfaBvNl93OSBagqLOrLYMwpIOLe73rT5v6Rg9jbWzb+zZn/yVs29p9JwL8Q Ya/Q/b9mQf8ERfi9fSvn+m9uvPsvAAAA//8DAFBLAwQUAAYACAAAACEAGGrsh9kAAAADAQAADwAA AGRycy9kb3ducmV2LnhtbEyPQUvDQBCF74L/YRnBm92kVZGYTSlFPRXBVhBv0+w0Cc3Ohuw2Sf+9 ox70Mo/hDe99ky8n16qB+tB4NpDOElDEpbcNVwbed883D6BCRLbYeiYDZwqwLC4vcsysH/mNhm2s lIRwyNBAHWOXaR3KmhyGme+IxTv43mGUta+07XGUcNfqeZLca4cNS0ONHa1rKo/bkzPwMuK4WqRP w+Z4WJ8/d3evH5uUjLm+mlaPoCJN8e8YvvEFHQph2vsT26BaA/JI/Jni3S7moPa/qotc/2cvvgAA AP//AwBQSwECLQAUAAYACAAAACEAtoM4kv4AAADhAQAAEwAAAAAAAAAAAAAAAAAAAAAAW0NvbnRl bnRfVHlwZXNdLnhtbFBLAQItABQABgAIAAAAIQA4/SH/1gAAAJQBAAALAAAAAAAAAAAAAAAAAC8B AABfcmVscy8ucmVsc1BLAQItABQABgAIAAAAIQAy/O/ukxEAALtjAAAOAAAAAAAAAAAAAAAAAC4C AABkcnMvZTJvRG9jLnhtbFBLAQItABQABgAIAAAAIQAYauyH2QAAAAMBAAAPAAAAAAAAAAAAAAAA AO0TAABkcnMvZG93bnJldi54bWxQSwUGAAAAAAQABADzAAAA8xQAAAAA ">
                      <v:shape id="Experience icon circle" o:spid="_x0000_s1027" alt="Experience icon circle" style="position:absolute;width:171;height:171;visibility:visible;mso-wrap-style:square;v-text-anchor:top" coordsize="3246,324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4QKFIwwAAANsAAAAPAAAAZHJzL2Rvd25yZXYueG1sRI9BawIx FITvhf6H8ITeatYtFNkaRYTCXixqLbS3x+a5Wd28LEmq8d83gtDjMDPfMLNFsr04kw+dYwWTcQGC uHG641bB/vP9eQoiRGSNvWNScKUAi/njwwwr7S68pfMutiJDOFSowMQ4VFKGxpDFMHYDcfYOzluM WfpWao+XDLe9LIviVVrsOC8YHGhlqDntfq2CzXedpi9f3sv083Fcr2sznMxWqadRWr6BiJTif/je rrWCsoTbl/wD5PwPAAD//wMAUEsBAi0AFAAGAAgAAAAhANvh9svuAAAAhQEAABMAAAAAAAAAAAAA AAAAAAAAAFtDb250ZW50X1R5cGVzXS54bWxQSwECLQAUAAYACAAAACEAWvQsW78AAAAVAQAACwAA AAAAAAAAAAAAAAAfAQAAX3JlbHMvLnJlbHNQSwECLQAUAAYACAAAACEA+EChSMMAAADbAAAADwAA AAAAAAAAAAAAAAAHAgAAZHJzL2Rvd25yZXYueG1sUEsFBgAAAAADAAMAtwAAAPcCAAAAAA== 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xperience icon symbol" o:spid="_x0000_s1028" alt="Experience icon symbol" style="position:absolute;left:50;top:51;width:74;height:59;visibility:visible;mso-wrap-style:square;v-text-anchor:top" coordsize="1395,110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2drMRwwAAANsAAAAPAAAAZHJzL2Rvd25yZXYueG1sRI9BawIx FITvBf9DeII3zVaxltUopaJ47arF4yN53Wy7eVk2UVd/fVMQehxm5htmsepcLS7UhsqzgudRBoJY e1NxqeCw3wxfQYSIbLD2TApuFGC17D0tMDf+yh90KWIpEoRDjgpsjE0uZdCWHIaRb4iT9+VbhzHJ tpSmxWuCu1qOs+xFOqw4LVhs6N2S/inOTsH68zTB9fe20BrtYervx9nNbZQa9Lu3OYhIXfwPP9o7 o2A8gb8v6QfI5S8AAAD//wMAUEsBAi0AFAAGAAgAAAAhANvh9svuAAAAhQEAABMAAAAAAAAAAAAA AAAAAAAAAFtDb250ZW50X1R5cGVzXS54bWxQSwECLQAUAAYACAAAACEAWvQsW78AAAAVAQAACwAA AAAAAAAAAAAAAAAfAQAAX3JlbHMvLnJlbHNQSwECLQAUAAYACAAAACEANnazEcMAAADbAAAADwAA AAAAAAAAAAAAAAAHAgAAZHJzL2Rvd25yZXYueG1sUEsFBgAAAAADAAMAtwAAAPcCAAAAAA== 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12]" stroked="f" strokeweight="0">
      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4BB07FF4" w14:textId="77777777" w:rsidR="005E088C" w:rsidRPr="0050181D" w:rsidRDefault="00000000" w:rsidP="005179EA">
            <w:pPr>
              <w:pStyle w:val="Heading1"/>
              <w:rPr>
                <w:rFonts w:cstheme="majorHAnsi"/>
              </w:rPr>
            </w:pPr>
            <w:sdt>
              <w:sdtPr>
                <w:rPr>
                  <w:rFonts w:cstheme="majorHAnsi"/>
                </w:rPr>
                <w:alias w:val="Education:"/>
                <w:tag w:val="Education:"/>
                <w:id w:val="-2131392780"/>
                <w:placeholder>
                  <w:docPart w:val="1DE784CA3E7F44E3A824007C0637CF69"/>
                </w:placeholder>
                <w:temporary/>
                <w:showingPlcHdr/>
                <w15:appearance w15:val="hidden"/>
              </w:sdtPr>
              <w:sdtContent>
                <w:r>
                  <w:rPr>
                    <w:rFonts w:cstheme="majorHAnsi"/>
                  </w:rPr>
                  <w:t>Experience</w:t>
                </w:r>
              </w:sdtContent>
            </w:sdt>
          </w:p>
        </w:tc>
      </w:tr>
    </w:tbl>
    <w:p w14:paraId="22A140F2" w14:textId="6F1D2814" w:rsidR="00566421" w:rsidRPr="0050181D" w:rsidRDefault="00566421" w:rsidP="005179EA">
      <w:pPr>
        <w:pStyle w:val="Heading2"/>
        <w:rPr>
          <w:rStyle w:val="Emphasis"/>
          <w:rFonts w:cstheme="majorHAnsi"/>
        </w:rPr>
      </w:pPr>
      <w:r>
        <w:rPr>
          <w:rFonts w:cstheme="majorHAnsi"/>
        </w:rPr>
        <w:t xml:space="preserve">Inclusion, Diversity &amp; Equity | </w:t>
      </w:r>
      <w:r>
        <w:rPr>
          <w:rStyle w:val="Emphasis"/>
        </w:rPr>
        <w:t>KPMG Global Services</w:t>
      </w:r>
    </w:p>
    <w:p w14:paraId="1F4537FE" w14:textId="56BADD9E" w:rsidR="00566421" w:rsidRDefault="00566421" w:rsidP="005179EA">
      <w:pPr>
        <w:pStyle w:val="Heading2"/>
        <w:rPr>
          <w:rStyle w:val="Emphasis"/>
          <w:rFonts w:cstheme="majorHAnsi"/>
        </w:rPr>
      </w:pPr>
      <w:r>
        <w:rPr>
          <w:rStyle w:val="Emphasis"/>
          <w:rFonts w:cstheme="majorHAnsi"/>
        </w:rPr>
        <w:t xml:space="preserve">  October 2022-Preset</w:t>
      </w:r>
    </w:p>
    <w:p w14:paraId="53962DB8" w14:textId="77777777" w:rsidR="00CF5B8F" w:rsidRPr="00CF5B8F" w:rsidRDefault="00CF5B8F" w:rsidP="005179EA">
      <w:pPr>
        <w:pStyle w:val="Heading2"/>
        <w:rPr>
          <w:rFonts w:cstheme="majorHAnsi"/>
          <w:iCs/>
          <w:color w:val="4C4C4C" w:themeColor="text2" w:themeTint="BF"/>
        </w:rPr>
      </w:pPr>
    </w:p>
    <w:p w14:paraId="7FD68BAB" w14:textId="72CB92DE" w:rsidR="005B20B0" w:rsidRPr="005179EA" w:rsidRDefault="00E735A4" w:rsidP="005179EA">
      <w:pPr>
        <w:pStyle w:val="ListParagraph"/>
        <w:numPr>
          <w:ilvl w:val="0"/>
          <w:numId w:val="16"/>
        </w:numPr>
        <w:spacing w:line="276" w:lineRule="auto"/>
        <w:rPr>
          <w:rFonts w:asciiTheme="majorHAnsi" w:hAnsiTheme="majorHAnsi" w:cstheme="majorHAnsi"/>
          <w:b/>
          <w:bCs/>
          <w:color w:val="auto"/>
          <w:sz w:val="21"/>
          <w:szCs w:val="21"/>
          <w:shd w:val="clear" w:color="auto" w:fill="FFFFFF"/>
        </w:rPr>
      </w:pPr>
      <w:r w:rsidRPr="008A0C0B">
        <w:rPr>
          <w:rFonts w:asciiTheme="majorHAnsi" w:hAnsiTheme="majorHAnsi" w:cstheme="majorHAnsi"/>
          <w:b/>
          <w:bCs/>
          <w:color w:val="auto"/>
          <w:sz w:val="21"/>
          <w:szCs w:val="21"/>
          <w:shd w:val="clear" w:color="auto" w:fill="FFFFFF"/>
        </w:rPr>
        <w:t>Employee Resource Groups (ERGs)</w:t>
      </w:r>
      <w:r w:rsidRPr="008A0C0B">
        <w:rPr>
          <w:rFonts w:asciiTheme="majorHAnsi" w:hAnsiTheme="majorHAnsi" w:cstheme="majorHAnsi"/>
          <w:b/>
          <w:bCs/>
          <w:color w:val="auto"/>
          <w:sz w:val="21"/>
          <w:szCs w:val="21"/>
          <w:shd w:val="clear" w:color="auto" w:fill="FFFFFF"/>
        </w:rPr>
        <w:t xml:space="preserve"> </w:t>
      </w:r>
      <w:r w:rsidR="00E3475C">
        <w:rPr>
          <w:rFonts w:asciiTheme="majorHAnsi" w:hAnsiTheme="majorHAnsi" w:cstheme="majorHAnsi"/>
          <w:b/>
          <w:bCs/>
          <w:color w:val="auto"/>
          <w:sz w:val="21"/>
          <w:szCs w:val="21"/>
          <w:shd w:val="clear" w:color="auto" w:fill="FFFFFF"/>
        </w:rPr>
        <w:t>&amp; Flagship Program</w:t>
      </w:r>
      <w:r>
        <w:rPr>
          <w:rFonts w:asciiTheme="majorHAnsi" w:hAnsiTheme="majorHAnsi" w:cstheme="majorHAnsi"/>
          <w:b/>
          <w:bCs/>
          <w:color w:val="auto"/>
          <w:sz w:val="21"/>
          <w:szCs w:val="21"/>
          <w:shd w:val="clear" w:color="auto" w:fill="FFFFFF"/>
        </w:rPr>
        <w:t>s</w:t>
      </w:r>
      <w:r w:rsidR="00E3475C">
        <w:rPr>
          <w:rFonts w:asciiTheme="majorHAnsi" w:hAnsiTheme="majorHAnsi" w:cstheme="majorHAnsi"/>
          <w:b/>
          <w:bCs/>
          <w:color w:val="auto"/>
          <w:sz w:val="21"/>
          <w:szCs w:val="21"/>
          <w:shd w:val="clear" w:color="auto" w:fill="FFFFFF"/>
        </w:rPr>
        <w:t>:</w:t>
      </w:r>
    </w:p>
    <w:p w14:paraId="3C7706A0" w14:textId="531A419D" w:rsidR="00E3475C" w:rsidRPr="00F27A89" w:rsidRDefault="00E3475C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Led strategy, planning, and execution of </w:t>
      </w:r>
      <w:r w:rsidR="00E735A4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ERGs </w:t>
      </w: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(</w:t>
      </w:r>
      <w:r w:rsidR="00E735A4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Disability, LGBTQ+ Inclusion,</w:t>
      </w: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 Menopause,</w:t>
      </w:r>
      <w:r w:rsidR="00E735A4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 Fertility Support Program</w:t>
      </w: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), including annual engagement calendars, campaigns, learning sessions, and community-building forums. </w:t>
      </w:r>
    </w:p>
    <w:p w14:paraId="3D46088F" w14:textId="0148F545" w:rsidR="00E3475C" w:rsidRPr="00F27A89" w:rsidRDefault="00E3475C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Drove </w:t>
      </w:r>
      <w:r w:rsidR="00E735A4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firm</w:t>
      </w: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-wide flagship program</w:t>
      </w:r>
      <w:r w:rsidR="00E735A4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s </w:t>
      </w: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including an </w:t>
      </w:r>
      <w:r w:rsidR="00E735A4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Allyship</w:t>
      </w: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 Challenge, </w:t>
      </w:r>
      <w:r w:rsidR="00E735A4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M</w:t>
      </w: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ulti-generational dialogue</w:t>
      </w:r>
      <w:r w:rsidR="00E735A4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s</w:t>
      </w: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,</w:t>
      </w:r>
      <w:r w:rsidR="00E735A4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 Unconscious Bias Campaign</w:t>
      </w: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 and Women </w:t>
      </w:r>
      <w:r w:rsidR="00E735A4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Empowerment </w:t>
      </w: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initiatives</w:t>
      </w:r>
      <w:r w:rsidR="00E735A4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 - </w:t>
      </w: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covering planning, communications, execution, and impact reporting</w:t>
      </w:r>
      <w:r w:rsidR="00E735A4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.</w:t>
      </w:r>
    </w:p>
    <w:p w14:paraId="42C32706" w14:textId="45C06EA0" w:rsidR="00E3475C" w:rsidRPr="00F27A89" w:rsidRDefault="00E3475C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Provided governance and operational oversight to Employee Resource Groups (ERGs</w:t>
      </w:r>
      <w:r w:rsidR="008A0C0B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)</w:t>
      </w: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, including steering committee engagement, listening sessions, resource/toolkit development, and KPI tracking.</w:t>
      </w:r>
    </w:p>
    <w:p w14:paraId="53BCD92F" w14:textId="19927EE3" w:rsidR="00E3475C" w:rsidRPr="00F27A89" w:rsidRDefault="00E3475C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Identified, onboarded, and managed external vendors and partners for</w:t>
      </w:r>
      <w:r w:rsidR="00E735A4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 sensitization workshops, audits, </w:t>
      </w: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working closely with Procurement, Finance, Legal, and Risk functions to ensure seamless contracting, compliance, and budgeting.</w:t>
      </w:r>
    </w:p>
    <w:p w14:paraId="4EC9C199" w14:textId="4C632A94" w:rsidR="005179EA" w:rsidRPr="00F27A89" w:rsidRDefault="00E3475C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Served as a key liaison for leadership updates, location champions, and global forums; collaborated with Talent functions</w:t>
      </w:r>
      <w:r w:rsidR="00E735A4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,</w:t>
      </w: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 </w:t>
      </w:r>
      <w:r w:rsidR="00E735A4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IDE </w:t>
      </w: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Council</w:t>
      </w:r>
      <w:r w:rsidR="00E735A4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 across BUs</w:t>
      </w: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, and employee networks</w:t>
      </w:r>
    </w:p>
    <w:p w14:paraId="3D0DEDFB" w14:textId="331890BD" w:rsidR="005179EA" w:rsidRPr="00F27A89" w:rsidRDefault="005179EA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Built resources, toolkits, and support systems for new parents, neurodivergent colleagues, </w:t>
      </w:r>
      <w:r w:rsidR="008A0C0B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inclusion guidebooks for performance </w:t>
      </w:r>
      <w:r w:rsidR="00482028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manager</w:t>
      </w:r>
      <w:r w:rsidR="008A0C0B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, </w:t>
      </w:r>
      <w:r w:rsidR="00482028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 </w:t>
      </w: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individuals navigating menopause, and fertility support programmes.  </w:t>
      </w:r>
    </w:p>
    <w:p w14:paraId="37200532" w14:textId="13555D95" w:rsidR="000C5D19" w:rsidRPr="005179EA" w:rsidRDefault="00E3475C" w:rsidP="005179EA">
      <w:pPr>
        <w:pStyle w:val="Heading2"/>
        <w:numPr>
          <w:ilvl w:val="0"/>
          <w:numId w:val="16"/>
        </w:numPr>
        <w:spacing w:line="276" w:lineRule="auto"/>
        <w:rPr>
          <w:rFonts w:eastAsiaTheme="minorHAnsi" w:cstheme="majorHAnsi"/>
          <w:bCs/>
          <w:color w:val="auto"/>
          <w:sz w:val="21"/>
          <w:szCs w:val="21"/>
          <w:shd w:val="clear" w:color="auto" w:fill="FFFFFF"/>
        </w:rPr>
      </w:pPr>
      <w:r>
        <w:rPr>
          <w:rFonts w:eastAsiaTheme="minorHAnsi" w:cstheme="majorHAnsi"/>
          <w:bCs/>
          <w:color w:val="auto"/>
          <w:sz w:val="21"/>
          <w:szCs w:val="21"/>
          <w:shd w:val="clear" w:color="auto" w:fill="FFFFFF"/>
        </w:rPr>
        <w:lastRenderedPageBreak/>
        <w:t>LGBTQ+ &amp; Disability Inclusion</w:t>
      </w:r>
    </w:p>
    <w:p w14:paraId="4718EC14" w14:textId="4A1A0673" w:rsidR="00753FBD" w:rsidRPr="00F27A89" w:rsidRDefault="00753FBD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Designed and delivered Pride programs across multiple locations (Bangalore, Gurgaon, Kochi, Kolkata, Hyderabad), driving LGBTQ+ inclusion and allyship through in-person and virtual engagement.</w:t>
      </w:r>
    </w:p>
    <w:p w14:paraId="2225987B" w14:textId="76F0FDD8" w:rsidR="00753FBD" w:rsidRPr="00F27A89" w:rsidRDefault="00753FBD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Advanced LGBTQ+ inclusion through policy enhancements including transitioning guidelines, gender-affirming healthcare, and insurance coverage for same-sex partners and chosen families.</w:t>
      </w:r>
    </w:p>
    <w:p w14:paraId="0CED982E" w14:textId="4DF014D7" w:rsidR="005179EA" w:rsidRPr="00F27A89" w:rsidRDefault="000C5D19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Developed UDID (Unique Disability ID) toolkit and </w:t>
      </w:r>
      <w:r w:rsidR="008A0C0B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organized </w:t>
      </w: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awareness initiatives on tax benefits for Persons with Disabilities (PwD).</w:t>
      </w:r>
    </w:p>
    <w:p w14:paraId="4605BC21" w14:textId="18479360" w:rsidR="000C5D19" w:rsidRPr="00F27A89" w:rsidRDefault="000C5D19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Introduced “From Trauma to Trust” counselling services in collaboration with EAP partner and strengthened mental health support frameworks for diverse colleagues.</w:t>
      </w:r>
    </w:p>
    <w:p w14:paraId="4B18558D" w14:textId="2D469AF3" w:rsidR="000C5D19" w:rsidRPr="00F27A89" w:rsidRDefault="000C5D19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Introduced a Digital Accessibility Guidebook to enhance inclusive design standards across digital platforms and internal systems.</w:t>
      </w:r>
    </w:p>
    <w:p w14:paraId="240DD41F" w14:textId="2A13E39B" w:rsidR="005179EA" w:rsidRPr="00F27A89" w:rsidRDefault="005179EA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Designated as Reasonable Accommodation SPOC, managing end-to-end requests including feasibility assessment, stakeholder alignment, approvals, and implementation.</w:t>
      </w:r>
    </w:p>
    <w:p w14:paraId="329BDFC9" w14:textId="103C1C49" w:rsidR="000C5D19" w:rsidRPr="005179EA" w:rsidRDefault="00753FBD" w:rsidP="005179EA">
      <w:pPr>
        <w:pStyle w:val="Heading2"/>
        <w:numPr>
          <w:ilvl w:val="0"/>
          <w:numId w:val="16"/>
        </w:numPr>
        <w:spacing w:line="276" w:lineRule="auto"/>
        <w:rPr>
          <w:rFonts w:eastAsiaTheme="minorHAnsi" w:cstheme="majorHAnsi"/>
          <w:bCs/>
          <w:color w:val="auto"/>
          <w:sz w:val="21"/>
          <w:szCs w:val="21"/>
          <w:shd w:val="clear" w:color="auto" w:fill="FFFFFF"/>
        </w:rPr>
      </w:pPr>
      <w:r>
        <w:rPr>
          <w:rFonts w:eastAsiaTheme="minorHAnsi" w:cstheme="majorHAnsi"/>
          <w:color w:val="auto"/>
          <w:sz w:val="21"/>
          <w:szCs w:val="21"/>
          <w:shd w:val="clear" w:color="auto" w:fill="FFFFFF"/>
        </w:rPr>
        <w:t>Learning, Capability &amp; Culture Transformation</w:t>
      </w:r>
    </w:p>
    <w:p w14:paraId="62702F0A" w14:textId="01BE34F3" w:rsidR="00753FBD" w:rsidRPr="00F27A89" w:rsidRDefault="00753FBD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Designed learning modules supporting transitioning defence veterans, second-career women, and broader IDE capability building.</w:t>
      </w:r>
    </w:p>
    <w:p w14:paraId="04C97372" w14:textId="79020A4B" w:rsidR="00753FBD" w:rsidRPr="00F27A89" w:rsidRDefault="00753FBD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Delivered sensitization workshops and inclusive leadership trainings for managers, peers, and senior leaders.</w:t>
      </w:r>
    </w:p>
    <w:p w14:paraId="3F5E839A" w14:textId="5E51CC0B" w:rsidR="00753FBD" w:rsidRPr="00F27A89" w:rsidRDefault="00753FBD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Led intersectional initiatives supporting new parents, neurodivergent colleagues, and individuals navigating menopause.</w:t>
      </w:r>
    </w:p>
    <w:p w14:paraId="096F7220" w14:textId="78003A7F" w:rsidR="000C5D19" w:rsidRPr="00F27A89" w:rsidRDefault="00753FBD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Partnered with IT, Admin, and Facilities teams to improve accessible and disability-friendly infrastructure across office locations.</w:t>
      </w:r>
    </w:p>
    <w:p w14:paraId="5C8A6B4B" w14:textId="5FAC203E" w:rsidR="000C5D19" w:rsidRPr="005179EA" w:rsidRDefault="00753FBD" w:rsidP="005179EA">
      <w:pPr>
        <w:pStyle w:val="NormalWeb"/>
        <w:numPr>
          <w:ilvl w:val="0"/>
          <w:numId w:val="16"/>
        </w:numPr>
        <w:spacing w:line="276" w:lineRule="auto"/>
        <w:rPr>
          <w:rFonts w:asciiTheme="majorHAnsi" w:eastAsiaTheme="minorHAnsi" w:hAnsiTheme="majorHAnsi" w:cstheme="majorHAnsi"/>
          <w:b/>
          <w:bCs/>
          <w:sz w:val="21"/>
          <w:szCs w:val="21"/>
          <w:shd w:val="clear" w:color="auto" w:fill="FFFFFF"/>
          <w:lang w:val="en-US" w:eastAsia="en-US"/>
        </w:rPr>
      </w:pPr>
      <w:r>
        <w:rPr>
          <w:rFonts w:asciiTheme="majorHAnsi" w:eastAsiaTheme="minorHAnsi" w:hAnsiTheme="majorHAnsi" w:cstheme="majorHAnsi"/>
          <w:b/>
          <w:bCs/>
          <w:sz w:val="21"/>
          <w:szCs w:val="21"/>
          <w:shd w:val="clear" w:color="auto" w:fill="FFFFFF"/>
          <w:lang w:val="en-US" w:eastAsia="en-US"/>
        </w:rPr>
        <w:t>Vendor &amp; Partner Management</w:t>
      </w:r>
    </w:p>
    <w:p w14:paraId="22172233" w14:textId="2FE6B4F5" w:rsidR="008A0C0B" w:rsidRPr="00F27A89" w:rsidRDefault="008A0C0B" w:rsidP="008A0C0B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Managed vendor empanelment and renewals in collaboration with HRSS, Procurement, and Legal, ensuring compliance, governance, and cost </w:t>
      </w: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optimization</w:t>
      </w: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.</w:t>
      </w:r>
    </w:p>
    <w:p w14:paraId="58410010" w14:textId="56856CAC" w:rsidR="00753FBD" w:rsidRPr="00F27A89" w:rsidRDefault="008A0C0B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Participated in</w:t>
      </w:r>
      <w:r w:rsidR="00753FBD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 industry benchmarking and award submissions (IWEI, Avtar, Brandon Hall, ASSOCHAM), strengthening employer brand positioning.</w:t>
      </w:r>
    </w:p>
    <w:p w14:paraId="50AC4426" w14:textId="44D804B9" w:rsidR="00753FBD" w:rsidRPr="00F27A89" w:rsidRDefault="00753FBD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Maintained strong relationships with external partners, bringing innovation, thought leadership; conducted competitor and market benchmarking to translate best practices into internal enhancements.</w:t>
      </w:r>
    </w:p>
    <w:p w14:paraId="62E037FD" w14:textId="18FB294E" w:rsidR="005179EA" w:rsidRPr="00F27A89" w:rsidRDefault="00753FBD" w:rsidP="00F27A89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Collaborated with CSR teams to extend inclusion beyond the workplace, including diverse supplier engagement and partnerships with social enterprises.</w:t>
      </w:r>
    </w:p>
    <w:p w14:paraId="438C6D4E" w14:textId="77777777" w:rsidR="00753FBD" w:rsidRPr="005179EA" w:rsidRDefault="00753FBD" w:rsidP="005179EA">
      <w:pPr>
        <w:pStyle w:val="NormalWeb"/>
        <w:numPr>
          <w:ilvl w:val="0"/>
          <w:numId w:val="16"/>
        </w:numPr>
        <w:spacing w:line="276" w:lineRule="auto"/>
        <w:rPr>
          <w:rFonts w:asciiTheme="majorHAnsi" w:eastAsiaTheme="minorHAnsi" w:hAnsiTheme="majorHAnsi" w:cstheme="majorHAnsi"/>
          <w:b/>
          <w:bCs/>
          <w:sz w:val="21"/>
          <w:szCs w:val="21"/>
          <w:shd w:val="clear" w:color="auto" w:fill="FFFFFF"/>
          <w:lang w:val="en-US" w:eastAsia="en-US"/>
        </w:rPr>
      </w:pPr>
      <w:r>
        <w:rPr>
          <w:rFonts w:asciiTheme="majorHAnsi" w:eastAsiaTheme="minorHAnsi" w:hAnsiTheme="majorHAnsi" w:cstheme="majorHAnsi"/>
          <w:b/>
          <w:bCs/>
          <w:sz w:val="21"/>
          <w:szCs w:val="21"/>
          <w:shd w:val="clear" w:color="auto" w:fill="FFFFFF"/>
          <w:lang w:val="en-US" w:eastAsia="en-US"/>
        </w:rPr>
        <w:t>Stakeholder Management &amp; Employee Listening</w:t>
      </w:r>
    </w:p>
    <w:p w14:paraId="7D4A1E60" w14:textId="20E40359" w:rsidR="00753FBD" w:rsidRPr="00F27A89" w:rsidRDefault="00753FBD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Led GPS (Global People Survey) and feedback survey analysis through a DEI lens; identified inclusion trends and engagement gaps.</w:t>
      </w:r>
    </w:p>
    <w:p w14:paraId="1F7C4F4C" w14:textId="77777777" w:rsidR="00753FBD" w:rsidRPr="00F27A89" w:rsidRDefault="00753FBD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Translated insights into structured recommendations for senior leadership.</w:t>
      </w:r>
    </w:p>
    <w:p w14:paraId="261B4A83" w14:textId="5A2B2273" w:rsidR="006F1E24" w:rsidRPr="00F27A89" w:rsidRDefault="00753FBD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Supported diversity metrics tracking across hiring, promotion, attrition, and engagement.</w:t>
      </w:r>
    </w:p>
    <w:p w14:paraId="1A519EF0" w14:textId="77777777" w:rsidR="001C4C02" w:rsidRPr="00AE572D" w:rsidRDefault="001C4C02" w:rsidP="001C4C02">
      <w:pPr>
        <w:pStyle w:val="ListParagraph"/>
        <w:rPr>
          <w:rFonts w:asciiTheme="majorHAnsi" w:hAnsiTheme="majorHAnsi" w:cstheme="majorHAnsi"/>
          <w:sz w:val="21"/>
          <w:szCs w:val="21"/>
          <w:shd w:val="clear" w:color="auto" w:fill="FFFFFF"/>
          <w:lang w:val="en-IN"/>
        </w:rPr>
      </w:pPr>
    </w:p>
    <w:p w14:paraId="39E7668C" w14:textId="0ADDDA52" w:rsidR="00BC3B4D" w:rsidRPr="0050181D" w:rsidRDefault="00BC3B4D" w:rsidP="00BC3B4D">
      <w:pPr>
        <w:pStyle w:val="Heading2"/>
        <w:rPr>
          <w:rStyle w:val="Emphasis"/>
          <w:rFonts w:cstheme="majorHAnsi"/>
        </w:rPr>
      </w:pPr>
      <w:r>
        <w:rPr>
          <w:rFonts w:cstheme="majorHAnsi"/>
        </w:rPr>
        <w:t>Freelancing</w:t>
      </w:r>
    </w:p>
    <w:p w14:paraId="0F1CD86D" w14:textId="74FA98D4" w:rsidR="00CF5B8F" w:rsidRDefault="00BC3B4D" w:rsidP="00BC3B4D">
      <w:pPr>
        <w:pStyle w:val="Heading2"/>
        <w:rPr>
          <w:rStyle w:val="Emphasis"/>
          <w:rFonts w:cstheme="majorHAnsi"/>
        </w:rPr>
      </w:pPr>
      <w:r>
        <w:rPr>
          <w:rStyle w:val="Emphasis"/>
          <w:rFonts w:cstheme="majorHAnsi"/>
        </w:rPr>
        <w:t xml:space="preserve">  June 2022- September 2022</w:t>
      </w:r>
    </w:p>
    <w:p w14:paraId="60347A3F" w14:textId="77777777" w:rsidR="001C4C02" w:rsidRPr="001C4C02" w:rsidRDefault="001C4C02" w:rsidP="00BC3B4D">
      <w:pPr>
        <w:pStyle w:val="Heading2"/>
        <w:rPr>
          <w:rFonts w:cstheme="majorHAnsi"/>
          <w:iCs/>
          <w:color w:val="4C4C4C" w:themeColor="text2" w:themeTint="BF"/>
        </w:rPr>
      </w:pPr>
    </w:p>
    <w:p w14:paraId="5309CC17" w14:textId="6DAAC028" w:rsidR="00BC3B4D" w:rsidRPr="00F27A89" w:rsidRDefault="00946231" w:rsidP="00F27A89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1"/>
          <w:szCs w:val="21"/>
          <w:shd w:val="clear" w:color="auto" w:fill="FFFFFF"/>
        </w:rPr>
      </w:pPr>
      <w:r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Hired for IT and non-IT roles across industries </w:t>
      </w:r>
    </w:p>
    <w:p w14:paraId="780379E9" w14:textId="5E22802B" w:rsidR="002A0928" w:rsidRPr="0050181D" w:rsidRDefault="00F27A89" w:rsidP="0062293E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1"/>
          <w:szCs w:val="21"/>
          <w:shd w:val="clear" w:color="auto" w:fill="FFFFFF"/>
        </w:rPr>
      </w:pPr>
      <w:r>
        <w:rPr>
          <w:rFonts w:asciiTheme="majorHAnsi" w:hAnsiTheme="majorHAnsi" w:cstheme="majorHAnsi"/>
          <w:sz w:val="21"/>
          <w:szCs w:val="21"/>
          <w:shd w:val="clear" w:color="auto" w:fill="FFFFFF"/>
        </w:rPr>
        <w:lastRenderedPageBreak/>
        <w:t>Explored Web 3.0 and worked on tools for creating 3D experience for various business applications like candidate onboarding, employee training etc.</w:t>
      </w:r>
    </w:p>
    <w:p w14:paraId="28372488" w14:textId="77777777" w:rsidR="00B4546C" w:rsidRPr="0050181D" w:rsidRDefault="005E088C" w:rsidP="0062293E">
      <w:pPr>
        <w:pStyle w:val="Heading2"/>
        <w:rPr>
          <w:rFonts w:cstheme="majorHAnsi"/>
        </w:rPr>
      </w:pPr>
      <w:r>
        <w:rPr>
          <w:rFonts w:cstheme="majorHAnsi"/>
        </w:rPr>
        <w:t xml:space="preserve"> </w:t>
      </w:r>
    </w:p>
    <w:p w14:paraId="5CBFEC73" w14:textId="77777777" w:rsidR="00CF5B8F" w:rsidRDefault="00CF5B8F" w:rsidP="0062293E">
      <w:pPr>
        <w:pStyle w:val="Heading2"/>
        <w:rPr>
          <w:rFonts w:cstheme="majorHAnsi"/>
        </w:rPr>
      </w:pPr>
    </w:p>
    <w:p w14:paraId="24B1441D" w14:textId="76F80D6E" w:rsidR="005E088C" w:rsidRPr="0050181D" w:rsidRDefault="0062293E" w:rsidP="0062293E">
      <w:pPr>
        <w:pStyle w:val="Heading2"/>
        <w:rPr>
          <w:rStyle w:val="Emphasis"/>
          <w:rFonts w:cstheme="majorHAnsi"/>
          <w:iCs w:val="0"/>
          <w:color w:val="77448B" w:themeColor="accent1"/>
        </w:rPr>
      </w:pPr>
      <w:r>
        <w:rPr>
          <w:rFonts w:cstheme="majorHAnsi"/>
        </w:rPr>
        <w:t xml:space="preserve">Research &amp; Market Intelligence| </w:t>
      </w:r>
      <w:r>
        <w:rPr>
          <w:rStyle w:val="Emphasis"/>
          <w:rFonts w:cstheme="majorHAnsi"/>
        </w:rPr>
        <w:t>EXL</w:t>
      </w:r>
    </w:p>
    <w:p w14:paraId="3083A67E" w14:textId="1406E51C" w:rsidR="0062293E" w:rsidRDefault="00CA302A" w:rsidP="0062293E">
      <w:pPr>
        <w:pStyle w:val="Heading2"/>
        <w:rPr>
          <w:rStyle w:val="Emphasis"/>
          <w:rFonts w:cstheme="majorHAnsi"/>
        </w:rPr>
      </w:pPr>
      <w:r>
        <w:rPr>
          <w:rStyle w:val="Emphasis"/>
          <w:rFonts w:cstheme="majorHAnsi"/>
        </w:rPr>
        <w:t xml:space="preserve">  Sep 2021-May 2022</w:t>
      </w:r>
    </w:p>
    <w:p w14:paraId="16659830" w14:textId="77777777" w:rsidR="00CF5B8F" w:rsidRPr="0050181D" w:rsidRDefault="00CF5B8F" w:rsidP="0062293E">
      <w:pPr>
        <w:pStyle w:val="Heading2"/>
        <w:rPr>
          <w:rFonts w:cstheme="majorHAnsi"/>
        </w:rPr>
      </w:pPr>
    </w:p>
    <w:p w14:paraId="59A4119D" w14:textId="1072BD45" w:rsidR="0062293E" w:rsidRPr="0050181D" w:rsidRDefault="00C10EF6" w:rsidP="00CA302A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1"/>
          <w:szCs w:val="21"/>
          <w:shd w:val="clear" w:color="auto" w:fill="FFFFFF"/>
        </w:rPr>
      </w:pPr>
      <w:r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Conducted research projects for healthcare, analytics and emerging business units </w:t>
      </w:r>
    </w:p>
    <w:p w14:paraId="5AC3280C" w14:textId="0192796F" w:rsidR="00C10EF6" w:rsidRPr="00C10EF6" w:rsidRDefault="00C10EF6" w:rsidP="00C10EF6">
      <w:pPr>
        <w:pStyle w:val="ListParagraph"/>
        <w:numPr>
          <w:ilvl w:val="0"/>
          <w:numId w:val="1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sz w:val="21"/>
          <w:szCs w:val="21"/>
          <w:shd w:val="clear" w:color="auto" w:fill="FFFFFF"/>
        </w:rPr>
        <w:t>Worked on industry trend analysis report and account intelligence reports to support the large account deals</w:t>
      </w:r>
    </w:p>
    <w:p w14:paraId="236570EC" w14:textId="0D94E088" w:rsidR="00CA302A" w:rsidRPr="0050181D" w:rsidRDefault="00C10EF6" w:rsidP="00CA302A">
      <w:pPr>
        <w:pStyle w:val="ListParagraph"/>
        <w:numPr>
          <w:ilvl w:val="0"/>
          <w:numId w:val="1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Presented key strategies, analyst reports, financial reports from databases and tools like D&amp;B Hoovers, ZoomInfo, XiQ, LinkedIn Sales Navigator, Everest Group etc. </w:t>
      </w:r>
    </w:p>
    <w:p w14:paraId="64C54F18" w14:textId="77777777" w:rsidR="00B4546C" w:rsidRPr="0050181D" w:rsidRDefault="00B4546C" w:rsidP="00B4546C">
      <w:pPr>
        <w:pStyle w:val="ListParagraph"/>
        <w:rPr>
          <w:rFonts w:asciiTheme="majorHAnsi" w:hAnsiTheme="majorHAnsi" w:cstheme="majorHAnsi"/>
        </w:rPr>
      </w:pPr>
    </w:p>
    <w:p w14:paraId="674E4C60" w14:textId="2B26CCC6" w:rsidR="005E088C" w:rsidRPr="0050181D" w:rsidRDefault="000578B5" w:rsidP="00B47E1E">
      <w:pPr>
        <w:pStyle w:val="Heading2"/>
        <w:rPr>
          <w:rFonts w:cstheme="majorHAnsi"/>
        </w:rPr>
      </w:pPr>
      <w:r>
        <w:rPr>
          <w:rFonts w:cstheme="majorHAnsi"/>
        </w:rPr>
        <w:t xml:space="preserve">Diverse Talent Research &amp; Strategy | </w:t>
      </w:r>
      <w:r>
        <w:rPr>
          <w:rStyle w:val="Emphasis"/>
          <w:rFonts w:cstheme="majorHAnsi"/>
        </w:rPr>
        <w:t>Neer Info Solutions</w:t>
      </w:r>
    </w:p>
    <w:p w14:paraId="41D4DE8F" w14:textId="328AD7E9" w:rsidR="005E088C" w:rsidRDefault="006C423C" w:rsidP="006C423C">
      <w:pPr>
        <w:pStyle w:val="Heading2"/>
        <w:rPr>
          <w:rStyle w:val="Emphasis"/>
          <w:rFonts w:cstheme="majorHAnsi"/>
        </w:rPr>
      </w:pPr>
      <w:r>
        <w:rPr>
          <w:rStyle w:val="Emphasis"/>
          <w:rFonts w:cstheme="majorHAnsi"/>
        </w:rPr>
        <w:t xml:space="preserve">  Mar 2018-Sep 2022</w:t>
      </w:r>
    </w:p>
    <w:p w14:paraId="656BE119" w14:textId="77777777" w:rsidR="00CF5B8F" w:rsidRPr="0050181D" w:rsidRDefault="00CF5B8F" w:rsidP="006C423C">
      <w:pPr>
        <w:pStyle w:val="Heading2"/>
        <w:rPr>
          <w:rFonts w:cstheme="majorHAnsi"/>
        </w:rPr>
      </w:pPr>
    </w:p>
    <w:p w14:paraId="34BF7368" w14:textId="77777777" w:rsidR="00B4546C" w:rsidRPr="009C485F" w:rsidRDefault="00B4546C" w:rsidP="00B4546C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Theme="majorHAnsi" w:hAnsiTheme="majorHAnsi" w:cstheme="majorHAnsi"/>
          <w:color w:val="3D3D3D" w:themeColor="background2" w:themeShade="40"/>
          <w:sz w:val="21"/>
          <w:szCs w:val="21"/>
        </w:rPr>
      </w:pPr>
      <w:r>
        <w:rPr>
          <w:rFonts w:asciiTheme="majorHAnsi" w:eastAsia="Calibri" w:hAnsiTheme="majorHAnsi" w:cstheme="majorHAnsi"/>
          <w:color w:val="3D3D3D" w:themeColor="background2" w:themeShade="40"/>
          <w:sz w:val="21"/>
          <w:szCs w:val="21"/>
        </w:rPr>
        <w:t xml:space="preserve">Launched a new initiative in the Diversity &amp; Inclusion space: Inclusify.io  </w:t>
      </w:r>
    </w:p>
    <w:p w14:paraId="32EDB773" w14:textId="2A0A08C7" w:rsidR="009C485F" w:rsidRPr="009C485F" w:rsidRDefault="000578B5" w:rsidP="009C485F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Theme="majorHAnsi" w:hAnsiTheme="majorHAnsi" w:cstheme="majorHAnsi"/>
          <w:color w:val="3D3D3D" w:themeColor="background2" w:themeShade="40"/>
          <w:sz w:val="21"/>
          <w:szCs w:val="21"/>
        </w:rPr>
      </w:pPr>
      <w:r>
        <w:rPr>
          <w:rFonts w:asciiTheme="majorHAnsi" w:eastAsia="Calibri" w:hAnsiTheme="majorHAnsi" w:cstheme="majorHAnsi"/>
          <w:color w:val="3D3D3D" w:themeColor="background2" w:themeShade="40"/>
          <w:sz w:val="21"/>
          <w:szCs w:val="21"/>
        </w:rPr>
        <w:t>Partnered with industry leaders, NGOs, academic institutes and formulated services framework for Inclusify.io offerings</w:t>
      </w:r>
    </w:p>
    <w:p w14:paraId="1FCA5A98" w14:textId="77777777" w:rsidR="003B3318" w:rsidRPr="0050181D" w:rsidRDefault="00B4546C" w:rsidP="003B3318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Theme="majorHAnsi" w:hAnsiTheme="majorHAnsi" w:cstheme="majorHAnsi"/>
          <w:color w:val="3D3D3D" w:themeColor="background2" w:themeShade="40"/>
          <w:sz w:val="21"/>
          <w:szCs w:val="21"/>
        </w:rPr>
      </w:pPr>
      <w:r>
        <w:rPr>
          <w:rFonts w:asciiTheme="majorHAnsi" w:eastAsia="Calibri" w:hAnsiTheme="majorHAnsi" w:cstheme="majorHAnsi"/>
          <w:color w:val="3D3D3D" w:themeColor="background2" w:themeShade="40"/>
          <w:sz w:val="21"/>
          <w:szCs w:val="21"/>
        </w:rPr>
        <w:t>Conducted competitor analysis and market research to study D&amp;I charter of Fortune 500 companies</w:t>
      </w:r>
    </w:p>
    <w:p w14:paraId="23EB3C20" w14:textId="1488A0EB" w:rsidR="003B3318" w:rsidRPr="0050181D" w:rsidRDefault="003B3318" w:rsidP="003B3318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Theme="majorHAnsi" w:hAnsiTheme="majorHAnsi" w:cstheme="majorHAnsi"/>
          <w:color w:val="3D3D3D" w:themeColor="background2" w:themeShade="40"/>
          <w:sz w:val="21"/>
          <w:szCs w:val="21"/>
        </w:rPr>
      </w:pPr>
      <w:r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>Strategized a Hire-Train-Deploy model for women returning from career break</w:t>
      </w:r>
    </w:p>
    <w:p w14:paraId="2FBB3B58" w14:textId="31DFAA3E" w:rsidR="00B4546C" w:rsidRPr="0050181D" w:rsidRDefault="009C485F" w:rsidP="003B3318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Theme="majorHAnsi" w:hAnsiTheme="majorHAnsi" w:cstheme="majorHAnsi"/>
          <w:color w:val="3D3D3D" w:themeColor="background2" w:themeShade="40"/>
          <w:sz w:val="21"/>
          <w:szCs w:val="21"/>
        </w:rPr>
      </w:pPr>
      <w:r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>Led diversity hiring drive along with client handling and database collation</w:t>
      </w:r>
    </w:p>
    <w:p w14:paraId="2AC3E26A" w14:textId="7BE880AE" w:rsidR="003B3318" w:rsidRPr="0050181D" w:rsidRDefault="003B3318" w:rsidP="003B3318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Theme="majorHAnsi" w:hAnsiTheme="majorHAnsi" w:cstheme="majorHAnsi"/>
          <w:color w:val="3D3D3D" w:themeColor="background2" w:themeShade="40"/>
          <w:sz w:val="21"/>
          <w:szCs w:val="21"/>
        </w:rPr>
      </w:pPr>
      <w:r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>Planned pride month campaign and conducted live sessions with LGBTQ+ influencers and thought leaders</w:t>
      </w:r>
    </w:p>
    <w:p w14:paraId="16AAA691" w14:textId="000CB421" w:rsidR="008812AB" w:rsidRPr="0050181D" w:rsidRDefault="000578B5" w:rsidP="008812A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Theme="majorHAnsi" w:hAnsiTheme="majorHAnsi" w:cstheme="majorHAnsi"/>
          <w:color w:val="3D3D3D" w:themeColor="background2" w:themeShade="40"/>
          <w:sz w:val="21"/>
          <w:szCs w:val="21"/>
        </w:rPr>
      </w:pPr>
      <w:r>
        <w:rPr>
          <w:rFonts w:asciiTheme="majorHAnsi" w:eastAsia="Calibri" w:hAnsiTheme="majorHAnsi" w:cstheme="majorHAnsi"/>
          <w:color w:val="3D3D3D" w:themeColor="background2" w:themeShade="40"/>
          <w:sz w:val="21"/>
          <w:szCs w:val="21"/>
        </w:rPr>
        <w:t>Account management for global leadership hiring and domestic platform advisory roles</w:t>
      </w:r>
    </w:p>
    <w:p w14:paraId="1E6AEC11" w14:textId="101528A6" w:rsidR="005E088C" w:rsidRPr="000578B5" w:rsidRDefault="000578B5" w:rsidP="000578B5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Theme="majorHAnsi" w:hAnsiTheme="majorHAnsi" w:cstheme="majorHAnsi"/>
          <w:color w:val="3D3D3D" w:themeColor="background2" w:themeShade="40"/>
          <w:sz w:val="21"/>
          <w:szCs w:val="21"/>
        </w:rPr>
      </w:pPr>
      <w:r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>Hired diverse talent pool through the use of Boolean searches, professional &amp; social networking groups and internal ATS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25"/>
        <w:gridCol w:w="8649"/>
      </w:tblGrid>
      <w:tr w:rsidR="00143224" w:rsidRPr="0050181D" w14:paraId="21AC7BE2" w14:textId="77777777" w:rsidTr="00562422">
        <w:tc>
          <w:tcPr>
            <w:tcW w:w="720" w:type="dxa"/>
            <w:tcMar>
              <w:right w:w="216" w:type="dxa"/>
            </w:tcMar>
            <w:vAlign w:val="bottom"/>
          </w:tcPr>
          <w:p w14:paraId="06EF1308" w14:textId="5DEACFAE" w:rsidR="00143224" w:rsidRPr="0050181D" w:rsidRDefault="00263ABE" w:rsidP="00075B13">
            <w:pPr>
              <w:pStyle w:val="Icons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inline distT="0" distB="0" distL="0" distR="0" wp14:anchorId="142E34A9" wp14:editId="4BA6E0D4">
                      <wp:extent cx="274320" cy="274320"/>
                      <wp:effectExtent l="0" t="0" r="0" b="0"/>
                      <wp:docPr id="24" name="Skills in circle icon" descr="Skill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5" name="Skills icon circle" descr="Skill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6" name="Skills icon symbol part 1" descr="Skill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" y="111"/>
                                  <a:ext cx="4" cy="4"/>
                                </a:xfrm>
                                <a:custGeom>
                                  <a:avLst/>
                                  <a:gdLst>
                                    <a:gd name="T0" fmla="*/ 35 w 70"/>
                                    <a:gd name="T1" fmla="*/ 0 h 70"/>
                                    <a:gd name="T2" fmla="*/ 49 w 70"/>
                                    <a:gd name="T3" fmla="*/ 2 h 70"/>
                                    <a:gd name="T4" fmla="*/ 60 w 70"/>
                                    <a:gd name="T5" fmla="*/ 10 h 70"/>
                                    <a:gd name="T6" fmla="*/ 67 w 70"/>
                                    <a:gd name="T7" fmla="*/ 21 h 70"/>
                                    <a:gd name="T8" fmla="*/ 70 w 70"/>
                                    <a:gd name="T9" fmla="*/ 35 h 70"/>
                                    <a:gd name="T10" fmla="*/ 67 w 70"/>
                                    <a:gd name="T11" fmla="*/ 48 h 70"/>
                                    <a:gd name="T12" fmla="*/ 60 w 70"/>
                                    <a:gd name="T13" fmla="*/ 60 h 70"/>
                                    <a:gd name="T14" fmla="*/ 49 w 70"/>
                                    <a:gd name="T15" fmla="*/ 67 h 70"/>
                                    <a:gd name="T16" fmla="*/ 35 w 70"/>
                                    <a:gd name="T17" fmla="*/ 70 h 70"/>
                                    <a:gd name="T18" fmla="*/ 21 w 70"/>
                                    <a:gd name="T19" fmla="*/ 67 h 70"/>
                                    <a:gd name="T20" fmla="*/ 10 w 70"/>
                                    <a:gd name="T21" fmla="*/ 60 h 70"/>
                                    <a:gd name="T22" fmla="*/ 3 w 70"/>
                                    <a:gd name="T23" fmla="*/ 48 h 70"/>
                                    <a:gd name="T24" fmla="*/ 0 w 70"/>
                                    <a:gd name="T25" fmla="*/ 35 h 70"/>
                                    <a:gd name="T26" fmla="*/ 3 w 70"/>
                                    <a:gd name="T27" fmla="*/ 21 h 70"/>
                                    <a:gd name="T28" fmla="*/ 10 w 70"/>
                                    <a:gd name="T29" fmla="*/ 10 h 70"/>
                                    <a:gd name="T30" fmla="*/ 21 w 70"/>
                                    <a:gd name="T31" fmla="*/ 2 h 70"/>
                                    <a:gd name="T32" fmla="*/ 35 w 70"/>
                                    <a:gd name="T33" fmla="*/ 0 h 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70" h="70">
                                      <a:moveTo>
                                        <a:pt x="35" y="0"/>
                                      </a:moveTo>
                                      <a:lnTo>
                                        <a:pt x="49" y="2"/>
                                      </a:lnTo>
                                      <a:lnTo>
                                        <a:pt x="60" y="10"/>
                                      </a:lnTo>
                                      <a:lnTo>
                                        <a:pt x="67" y="21"/>
                                      </a:lnTo>
                                      <a:lnTo>
                                        <a:pt x="70" y="35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49" y="67"/>
                                      </a:lnTo>
                                      <a:lnTo>
                                        <a:pt x="35" y="70"/>
                                      </a:lnTo>
                                      <a:lnTo>
                                        <a:pt x="21" y="67"/>
                                      </a:lnTo>
                                      <a:lnTo>
                                        <a:pt x="10" y="60"/>
                                      </a:lnTo>
                                      <a:lnTo>
                                        <a:pt x="3" y="48"/>
                                      </a:lnTo>
                                      <a:lnTo>
                                        <a:pt x="0" y="35"/>
                                      </a:lnTo>
                                      <a:lnTo>
                                        <a:pt x="3" y="21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21" y="2"/>
                                      </a:lnTo>
                                      <a:lnTo>
                                        <a:pt x="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3" name="Skills icon symbol part 2" descr="Skills icon symbol part 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9" y="51"/>
                                  <a:ext cx="72" cy="71"/>
                                </a:xfrm>
                                <a:custGeom>
                                  <a:avLst/>
                                  <a:gdLst>
                                    <a:gd name="T0" fmla="*/ 424 w 1362"/>
                                    <a:gd name="T1" fmla="*/ 155 h 1356"/>
                                    <a:gd name="T2" fmla="*/ 465 w 1362"/>
                                    <a:gd name="T3" fmla="*/ 229 h 1356"/>
                                    <a:gd name="T4" fmla="*/ 461 w 1362"/>
                                    <a:gd name="T5" fmla="*/ 296 h 1356"/>
                                    <a:gd name="T6" fmla="*/ 417 w 1362"/>
                                    <a:gd name="T7" fmla="*/ 366 h 1356"/>
                                    <a:gd name="T8" fmla="*/ 342 w 1362"/>
                                    <a:gd name="T9" fmla="*/ 439 h 1356"/>
                                    <a:gd name="T10" fmla="*/ 256 w 1362"/>
                                    <a:gd name="T11" fmla="*/ 470 h 1356"/>
                                    <a:gd name="T12" fmla="*/ 188 w 1362"/>
                                    <a:gd name="T13" fmla="*/ 452 h 1356"/>
                                    <a:gd name="T14" fmla="*/ 136 w 1362"/>
                                    <a:gd name="T15" fmla="*/ 416 h 1356"/>
                                    <a:gd name="T16" fmla="*/ 76 w 1362"/>
                                    <a:gd name="T17" fmla="*/ 383 h 1356"/>
                                    <a:gd name="T18" fmla="*/ 121 w 1362"/>
                                    <a:gd name="T19" fmla="*/ 471 h 1356"/>
                                    <a:gd name="T20" fmla="*/ 198 w 1362"/>
                                    <a:gd name="T21" fmla="*/ 534 h 1356"/>
                                    <a:gd name="T22" fmla="*/ 301 w 1362"/>
                                    <a:gd name="T23" fmla="*/ 558 h 1356"/>
                                    <a:gd name="T24" fmla="*/ 415 w 1362"/>
                                    <a:gd name="T25" fmla="*/ 601 h 1356"/>
                                    <a:gd name="T26" fmla="*/ 517 w 1362"/>
                                    <a:gd name="T27" fmla="*/ 681 h 1356"/>
                                    <a:gd name="T28" fmla="*/ 1026 w 1362"/>
                                    <a:gd name="T29" fmla="*/ 1189 h 1356"/>
                                    <a:gd name="T30" fmla="*/ 1113 w 1362"/>
                                    <a:gd name="T31" fmla="*/ 1267 h 1356"/>
                                    <a:gd name="T32" fmla="*/ 1175 w 1362"/>
                                    <a:gd name="T33" fmla="*/ 1288 h 1356"/>
                                    <a:gd name="T34" fmla="*/ 1245 w 1362"/>
                                    <a:gd name="T35" fmla="*/ 1260 h 1356"/>
                                    <a:gd name="T36" fmla="*/ 1282 w 1362"/>
                                    <a:gd name="T37" fmla="*/ 1219 h 1356"/>
                                    <a:gd name="T38" fmla="*/ 1292 w 1362"/>
                                    <a:gd name="T39" fmla="*/ 1156 h 1356"/>
                                    <a:gd name="T40" fmla="*/ 1249 w 1362"/>
                                    <a:gd name="T41" fmla="*/ 1082 h 1356"/>
                                    <a:gd name="T42" fmla="*/ 804 w 1362"/>
                                    <a:gd name="T43" fmla="*/ 635 h 1356"/>
                                    <a:gd name="T44" fmla="*/ 609 w 1362"/>
                                    <a:gd name="T45" fmla="*/ 428 h 1356"/>
                                    <a:gd name="T46" fmla="*/ 570 w 1362"/>
                                    <a:gd name="T47" fmla="*/ 334 h 1356"/>
                                    <a:gd name="T48" fmla="*/ 553 w 1362"/>
                                    <a:gd name="T49" fmla="*/ 228 h 1356"/>
                                    <a:gd name="T50" fmla="*/ 500 w 1362"/>
                                    <a:gd name="T51" fmla="*/ 139 h 1356"/>
                                    <a:gd name="T52" fmla="*/ 412 w 1362"/>
                                    <a:gd name="T53" fmla="*/ 83 h 1356"/>
                                    <a:gd name="T54" fmla="*/ 327 w 1362"/>
                                    <a:gd name="T55" fmla="*/ 0 h 1356"/>
                                    <a:gd name="T56" fmla="*/ 445 w 1362"/>
                                    <a:gd name="T57" fmla="*/ 22 h 1356"/>
                                    <a:gd name="T58" fmla="*/ 541 w 1362"/>
                                    <a:gd name="T59" fmla="*/ 84 h 1356"/>
                                    <a:gd name="T60" fmla="*/ 607 w 1362"/>
                                    <a:gd name="T61" fmla="*/ 179 h 1356"/>
                                    <a:gd name="T62" fmla="*/ 633 w 1362"/>
                                    <a:gd name="T63" fmla="*/ 298 h 1356"/>
                                    <a:gd name="T64" fmla="*/ 652 w 1362"/>
                                    <a:gd name="T65" fmla="*/ 367 h 1356"/>
                                    <a:gd name="T66" fmla="*/ 693 w 1362"/>
                                    <a:gd name="T67" fmla="*/ 426 h 1356"/>
                                    <a:gd name="T68" fmla="*/ 1298 w 1362"/>
                                    <a:gd name="T69" fmla="*/ 1035 h 1356"/>
                                    <a:gd name="T70" fmla="*/ 1353 w 1362"/>
                                    <a:gd name="T71" fmla="*/ 1122 h 1356"/>
                                    <a:gd name="T72" fmla="*/ 1357 w 1362"/>
                                    <a:gd name="T73" fmla="*/ 1211 h 1356"/>
                                    <a:gd name="T74" fmla="*/ 1312 w 1362"/>
                                    <a:gd name="T75" fmla="*/ 1291 h 1356"/>
                                    <a:gd name="T76" fmla="*/ 1231 w 1362"/>
                                    <a:gd name="T77" fmla="*/ 1345 h 1356"/>
                                    <a:gd name="T78" fmla="*/ 1145 w 1362"/>
                                    <a:gd name="T79" fmla="*/ 1353 h 1356"/>
                                    <a:gd name="T80" fmla="*/ 1052 w 1362"/>
                                    <a:gd name="T81" fmla="*/ 1306 h 1356"/>
                                    <a:gd name="T82" fmla="*/ 651 w 1362"/>
                                    <a:gd name="T83" fmla="*/ 914 h 1356"/>
                                    <a:gd name="T84" fmla="*/ 413 w 1362"/>
                                    <a:gd name="T85" fmla="*/ 681 h 1356"/>
                                    <a:gd name="T86" fmla="*/ 323 w 1362"/>
                                    <a:gd name="T87" fmla="*/ 634 h 1356"/>
                                    <a:gd name="T88" fmla="*/ 214 w 1362"/>
                                    <a:gd name="T89" fmla="*/ 611 h 1356"/>
                                    <a:gd name="T90" fmla="*/ 114 w 1362"/>
                                    <a:gd name="T91" fmla="*/ 560 h 1356"/>
                                    <a:gd name="T92" fmla="*/ 41 w 1362"/>
                                    <a:gd name="T93" fmla="*/ 474 h 1356"/>
                                    <a:gd name="T94" fmla="*/ 4 w 1362"/>
                                    <a:gd name="T95" fmla="*/ 366 h 1356"/>
                                    <a:gd name="T96" fmla="*/ 9 w 1362"/>
                                    <a:gd name="T97" fmla="*/ 250 h 1356"/>
                                    <a:gd name="T98" fmla="*/ 121 w 1362"/>
                                    <a:gd name="T99" fmla="*/ 307 h 1356"/>
                                    <a:gd name="T100" fmla="*/ 206 w 1362"/>
                                    <a:gd name="T101" fmla="*/ 385 h 1356"/>
                                    <a:gd name="T102" fmla="*/ 256 w 1362"/>
                                    <a:gd name="T103" fmla="*/ 402 h 1356"/>
                                    <a:gd name="T104" fmla="*/ 306 w 1362"/>
                                    <a:gd name="T105" fmla="*/ 383 h 1356"/>
                                    <a:gd name="T106" fmla="*/ 363 w 1362"/>
                                    <a:gd name="T107" fmla="*/ 325 h 1356"/>
                                    <a:gd name="T108" fmla="*/ 396 w 1362"/>
                                    <a:gd name="T109" fmla="*/ 276 h 1356"/>
                                    <a:gd name="T110" fmla="*/ 397 w 1362"/>
                                    <a:gd name="T111" fmla="*/ 236 h 1356"/>
                                    <a:gd name="T112" fmla="*/ 368 w 1362"/>
                                    <a:gd name="T113" fmla="*/ 192 h 1356"/>
                                    <a:gd name="T114" fmla="*/ 254 w 1362"/>
                                    <a:gd name="T115" fmla="*/ 75 h 1356"/>
                                    <a:gd name="T116" fmla="*/ 287 w 1362"/>
                                    <a:gd name="T117" fmla="*/ 3 h 13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1362" h="1356">
                                      <a:moveTo>
                                        <a:pt x="342" y="68"/>
                                      </a:moveTo>
                                      <a:lnTo>
                                        <a:pt x="400" y="128"/>
                                      </a:lnTo>
                                      <a:lnTo>
                                        <a:pt x="424" y="155"/>
                                      </a:lnTo>
                                      <a:lnTo>
                                        <a:pt x="444" y="181"/>
                                      </a:lnTo>
                                      <a:lnTo>
                                        <a:pt x="457" y="205"/>
                                      </a:lnTo>
                                      <a:lnTo>
                                        <a:pt x="465" y="229"/>
                                      </a:lnTo>
                                      <a:lnTo>
                                        <a:pt x="468" y="252"/>
                                      </a:lnTo>
                                      <a:lnTo>
                                        <a:pt x="467" y="274"/>
                                      </a:lnTo>
                                      <a:lnTo>
                                        <a:pt x="461" y="296"/>
                                      </a:lnTo>
                                      <a:lnTo>
                                        <a:pt x="450" y="319"/>
                                      </a:lnTo>
                                      <a:lnTo>
                                        <a:pt x="435" y="341"/>
                                      </a:lnTo>
                                      <a:lnTo>
                                        <a:pt x="417" y="366"/>
                                      </a:lnTo>
                                      <a:lnTo>
                                        <a:pt x="395" y="390"/>
                                      </a:lnTo>
                                      <a:lnTo>
                                        <a:pt x="370" y="416"/>
                                      </a:lnTo>
                                      <a:lnTo>
                                        <a:pt x="342" y="439"/>
                                      </a:lnTo>
                                      <a:lnTo>
                                        <a:pt x="314" y="456"/>
                                      </a:lnTo>
                                      <a:lnTo>
                                        <a:pt x="285" y="466"/>
                                      </a:lnTo>
                                      <a:lnTo>
                                        <a:pt x="256" y="470"/>
                                      </a:lnTo>
                                      <a:lnTo>
                                        <a:pt x="232" y="467"/>
                                      </a:lnTo>
                                      <a:lnTo>
                                        <a:pt x="209" y="461"/>
                                      </a:lnTo>
                                      <a:lnTo>
                                        <a:pt x="188" y="452"/>
                                      </a:lnTo>
                                      <a:lnTo>
                                        <a:pt x="169" y="441"/>
                                      </a:lnTo>
                                      <a:lnTo>
                                        <a:pt x="151" y="429"/>
                                      </a:lnTo>
                                      <a:lnTo>
                                        <a:pt x="136" y="416"/>
                                      </a:lnTo>
                                      <a:lnTo>
                                        <a:pt x="122" y="403"/>
                                      </a:lnTo>
                                      <a:lnTo>
                                        <a:pt x="70" y="352"/>
                                      </a:lnTo>
                                      <a:lnTo>
                                        <a:pt x="76" y="383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101" y="442"/>
                                      </a:lnTo>
                                      <a:lnTo>
                                        <a:pt x="121" y="471"/>
                                      </a:lnTo>
                                      <a:lnTo>
                                        <a:pt x="144" y="496"/>
                                      </a:lnTo>
                                      <a:lnTo>
                                        <a:pt x="170" y="517"/>
                                      </a:lnTo>
                                      <a:lnTo>
                                        <a:pt x="198" y="534"/>
                                      </a:lnTo>
                                      <a:lnTo>
                                        <a:pt x="228" y="545"/>
                                      </a:lnTo>
                                      <a:lnTo>
                                        <a:pt x="259" y="552"/>
                                      </a:lnTo>
                                      <a:lnTo>
                                        <a:pt x="301" y="558"/>
                                      </a:lnTo>
                                      <a:lnTo>
                                        <a:pt x="341" y="569"/>
                                      </a:lnTo>
                                      <a:lnTo>
                                        <a:pt x="379" y="583"/>
                                      </a:lnTo>
                                      <a:lnTo>
                                        <a:pt x="415" y="601"/>
                                      </a:lnTo>
                                      <a:lnTo>
                                        <a:pt x="450" y="624"/>
                                      </a:lnTo>
                                      <a:lnTo>
                                        <a:pt x="484" y="650"/>
                                      </a:lnTo>
                                      <a:lnTo>
                                        <a:pt x="517" y="681"/>
                                      </a:lnTo>
                                      <a:lnTo>
                                        <a:pt x="685" y="852"/>
                                      </a:lnTo>
                                      <a:lnTo>
                                        <a:pt x="855" y="1022"/>
                                      </a:lnTo>
                                      <a:lnTo>
                                        <a:pt x="1026" y="1189"/>
                                      </a:lnTo>
                                      <a:lnTo>
                                        <a:pt x="1068" y="1230"/>
                                      </a:lnTo>
                                      <a:lnTo>
                                        <a:pt x="1091" y="1251"/>
                                      </a:lnTo>
                                      <a:lnTo>
                                        <a:pt x="1113" y="1267"/>
                                      </a:lnTo>
                                      <a:lnTo>
                                        <a:pt x="1135" y="1279"/>
                                      </a:lnTo>
                                      <a:lnTo>
                                        <a:pt x="1155" y="1286"/>
                                      </a:lnTo>
                                      <a:lnTo>
                                        <a:pt x="1175" y="1288"/>
                                      </a:lnTo>
                                      <a:lnTo>
                                        <a:pt x="1198" y="1285"/>
                                      </a:lnTo>
                                      <a:lnTo>
                                        <a:pt x="1221" y="1276"/>
                                      </a:lnTo>
                                      <a:lnTo>
                                        <a:pt x="1245" y="1260"/>
                                      </a:lnTo>
                                      <a:lnTo>
                                        <a:pt x="1258" y="1249"/>
                                      </a:lnTo>
                                      <a:lnTo>
                                        <a:pt x="1271" y="1235"/>
                                      </a:lnTo>
                                      <a:lnTo>
                                        <a:pt x="1282" y="1219"/>
                                      </a:lnTo>
                                      <a:lnTo>
                                        <a:pt x="1290" y="1201"/>
                                      </a:lnTo>
                                      <a:lnTo>
                                        <a:pt x="1294" y="1180"/>
                                      </a:lnTo>
                                      <a:lnTo>
                                        <a:pt x="1292" y="1156"/>
                                      </a:lnTo>
                                      <a:lnTo>
                                        <a:pt x="1284" y="1131"/>
                                      </a:lnTo>
                                      <a:lnTo>
                                        <a:pt x="1270" y="1106"/>
                                      </a:lnTo>
                                      <a:lnTo>
                                        <a:pt x="1249" y="1082"/>
                                      </a:lnTo>
                                      <a:lnTo>
                                        <a:pt x="1108" y="939"/>
                                      </a:lnTo>
                                      <a:lnTo>
                                        <a:pt x="965" y="796"/>
                                      </a:lnTo>
                                      <a:lnTo>
                                        <a:pt x="804" y="635"/>
                                      </a:lnTo>
                                      <a:lnTo>
                                        <a:pt x="645" y="473"/>
                                      </a:lnTo>
                                      <a:lnTo>
                                        <a:pt x="627" y="453"/>
                                      </a:lnTo>
                                      <a:lnTo>
                                        <a:pt x="609" y="428"/>
                                      </a:lnTo>
                                      <a:lnTo>
                                        <a:pt x="593" y="400"/>
                                      </a:lnTo>
                                      <a:lnTo>
                                        <a:pt x="579" y="369"/>
                                      </a:lnTo>
                                      <a:lnTo>
                                        <a:pt x="570" y="334"/>
                                      </a:lnTo>
                                      <a:lnTo>
                                        <a:pt x="566" y="300"/>
                                      </a:lnTo>
                                      <a:lnTo>
                                        <a:pt x="562" y="263"/>
                                      </a:lnTo>
                                      <a:lnTo>
                                        <a:pt x="553" y="228"/>
                                      </a:lnTo>
                                      <a:lnTo>
                                        <a:pt x="540" y="195"/>
                                      </a:lnTo>
                                      <a:lnTo>
                                        <a:pt x="522" y="165"/>
                                      </a:lnTo>
                                      <a:lnTo>
                                        <a:pt x="500" y="139"/>
                                      </a:lnTo>
                                      <a:lnTo>
                                        <a:pt x="474" y="116"/>
                                      </a:lnTo>
                                      <a:lnTo>
                                        <a:pt x="445" y="97"/>
                                      </a:lnTo>
                                      <a:lnTo>
                                        <a:pt x="412" y="83"/>
                                      </a:lnTo>
                                      <a:lnTo>
                                        <a:pt x="378" y="73"/>
                                      </a:lnTo>
                                      <a:lnTo>
                                        <a:pt x="342" y="68"/>
                                      </a:lnTo>
                                      <a:close/>
                                      <a:moveTo>
                                        <a:pt x="327" y="0"/>
                                      </a:moveTo>
                                      <a:lnTo>
                                        <a:pt x="368" y="3"/>
                                      </a:lnTo>
                                      <a:lnTo>
                                        <a:pt x="407" y="10"/>
                                      </a:lnTo>
                                      <a:lnTo>
                                        <a:pt x="445" y="22"/>
                                      </a:lnTo>
                                      <a:lnTo>
                                        <a:pt x="480" y="39"/>
                                      </a:lnTo>
                                      <a:lnTo>
                                        <a:pt x="512" y="60"/>
                                      </a:lnTo>
                                      <a:lnTo>
                                        <a:pt x="541" y="84"/>
                                      </a:lnTo>
                                      <a:lnTo>
                                        <a:pt x="567" y="112"/>
                                      </a:lnTo>
                                      <a:lnTo>
                                        <a:pt x="589" y="144"/>
                                      </a:lnTo>
                                      <a:lnTo>
                                        <a:pt x="607" y="179"/>
                                      </a:lnTo>
                                      <a:lnTo>
                                        <a:pt x="620" y="216"/>
                                      </a:lnTo>
                                      <a:lnTo>
                                        <a:pt x="629" y="256"/>
                                      </a:lnTo>
                                      <a:lnTo>
                                        <a:pt x="633" y="298"/>
                                      </a:lnTo>
                                      <a:lnTo>
                                        <a:pt x="636" y="321"/>
                                      </a:lnTo>
                                      <a:lnTo>
                                        <a:pt x="642" y="343"/>
                                      </a:lnTo>
                                      <a:lnTo>
                                        <a:pt x="652" y="367"/>
                                      </a:lnTo>
                                      <a:lnTo>
                                        <a:pt x="664" y="389"/>
                                      </a:lnTo>
                                      <a:lnTo>
                                        <a:pt x="678" y="409"/>
                                      </a:lnTo>
                                      <a:lnTo>
                                        <a:pt x="693" y="426"/>
                                      </a:lnTo>
                                      <a:lnTo>
                                        <a:pt x="894" y="629"/>
                                      </a:lnTo>
                                      <a:lnTo>
                                        <a:pt x="1097" y="831"/>
                                      </a:lnTo>
                                      <a:lnTo>
                                        <a:pt x="1298" y="1035"/>
                                      </a:lnTo>
                                      <a:lnTo>
                                        <a:pt x="1322" y="1063"/>
                                      </a:lnTo>
                                      <a:lnTo>
                                        <a:pt x="1341" y="1092"/>
                                      </a:lnTo>
                                      <a:lnTo>
                                        <a:pt x="1353" y="1122"/>
                                      </a:lnTo>
                                      <a:lnTo>
                                        <a:pt x="1360" y="1152"/>
                                      </a:lnTo>
                                      <a:lnTo>
                                        <a:pt x="1362" y="1182"/>
                                      </a:lnTo>
                                      <a:lnTo>
                                        <a:pt x="1357" y="1211"/>
                                      </a:lnTo>
                                      <a:lnTo>
                                        <a:pt x="1348" y="1239"/>
                                      </a:lnTo>
                                      <a:lnTo>
                                        <a:pt x="1332" y="1265"/>
                                      </a:lnTo>
                                      <a:lnTo>
                                        <a:pt x="1312" y="1291"/>
                                      </a:lnTo>
                                      <a:lnTo>
                                        <a:pt x="1286" y="1314"/>
                                      </a:lnTo>
                                      <a:lnTo>
                                        <a:pt x="1259" y="1332"/>
                                      </a:lnTo>
                                      <a:lnTo>
                                        <a:pt x="1231" y="1345"/>
                                      </a:lnTo>
                                      <a:lnTo>
                                        <a:pt x="1203" y="1353"/>
                                      </a:lnTo>
                                      <a:lnTo>
                                        <a:pt x="1175" y="1356"/>
                                      </a:lnTo>
                                      <a:lnTo>
                                        <a:pt x="1145" y="1353"/>
                                      </a:lnTo>
                                      <a:lnTo>
                                        <a:pt x="1114" y="1343"/>
                                      </a:lnTo>
                                      <a:lnTo>
                                        <a:pt x="1083" y="1328"/>
                                      </a:lnTo>
                                      <a:lnTo>
                                        <a:pt x="1052" y="1306"/>
                                      </a:lnTo>
                                      <a:lnTo>
                                        <a:pt x="1020" y="1278"/>
                                      </a:lnTo>
                                      <a:lnTo>
                                        <a:pt x="835" y="1097"/>
                                      </a:lnTo>
                                      <a:lnTo>
                                        <a:pt x="651" y="914"/>
                                      </a:lnTo>
                                      <a:lnTo>
                                        <a:pt x="468" y="729"/>
                                      </a:lnTo>
                                      <a:lnTo>
                                        <a:pt x="442" y="703"/>
                                      </a:lnTo>
                                      <a:lnTo>
                                        <a:pt x="413" y="681"/>
                                      </a:lnTo>
                                      <a:lnTo>
                                        <a:pt x="385" y="662"/>
                                      </a:lnTo>
                                      <a:lnTo>
                                        <a:pt x="355" y="646"/>
                                      </a:lnTo>
                                      <a:lnTo>
                                        <a:pt x="323" y="634"/>
                                      </a:lnTo>
                                      <a:lnTo>
                                        <a:pt x="289" y="625"/>
                                      </a:lnTo>
                                      <a:lnTo>
                                        <a:pt x="252" y="619"/>
                                      </a:lnTo>
                                      <a:lnTo>
                                        <a:pt x="214" y="611"/>
                                      </a:lnTo>
                                      <a:lnTo>
                                        <a:pt x="178" y="599"/>
                                      </a:lnTo>
                                      <a:lnTo>
                                        <a:pt x="145" y="581"/>
                                      </a:lnTo>
                                      <a:lnTo>
                                        <a:pt x="114" y="560"/>
                                      </a:lnTo>
                                      <a:lnTo>
                                        <a:pt x="86" y="534"/>
                                      </a:lnTo>
                                      <a:lnTo>
                                        <a:pt x="62" y="505"/>
                                      </a:lnTo>
                                      <a:lnTo>
                                        <a:pt x="41" y="474"/>
                                      </a:lnTo>
                                      <a:lnTo>
                                        <a:pt x="24" y="440"/>
                                      </a:lnTo>
                                      <a:lnTo>
                                        <a:pt x="12" y="404"/>
                                      </a:lnTo>
                                      <a:lnTo>
                                        <a:pt x="4" y="366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2" y="289"/>
                                      </a:lnTo>
                                      <a:lnTo>
                                        <a:pt x="9" y="250"/>
                                      </a:lnTo>
                                      <a:lnTo>
                                        <a:pt x="22" y="212"/>
                                      </a:lnTo>
                                      <a:lnTo>
                                        <a:pt x="72" y="260"/>
                                      </a:lnTo>
                                      <a:lnTo>
                                        <a:pt x="121" y="307"/>
                                      </a:lnTo>
                                      <a:lnTo>
                                        <a:pt x="169" y="353"/>
                                      </a:lnTo>
                                      <a:lnTo>
                                        <a:pt x="188" y="371"/>
                                      </a:lnTo>
                                      <a:lnTo>
                                        <a:pt x="206" y="385"/>
                                      </a:lnTo>
                                      <a:lnTo>
                                        <a:pt x="223" y="394"/>
                                      </a:lnTo>
                                      <a:lnTo>
                                        <a:pt x="240" y="400"/>
                                      </a:lnTo>
                                      <a:lnTo>
                                        <a:pt x="256" y="402"/>
                                      </a:lnTo>
                                      <a:lnTo>
                                        <a:pt x="272" y="400"/>
                                      </a:lnTo>
                                      <a:lnTo>
                                        <a:pt x="289" y="393"/>
                                      </a:lnTo>
                                      <a:lnTo>
                                        <a:pt x="306" y="383"/>
                                      </a:lnTo>
                                      <a:lnTo>
                                        <a:pt x="323" y="368"/>
                                      </a:lnTo>
                                      <a:lnTo>
                                        <a:pt x="345" y="344"/>
                                      </a:lnTo>
                                      <a:lnTo>
                                        <a:pt x="363" y="325"/>
                                      </a:lnTo>
                                      <a:lnTo>
                                        <a:pt x="378" y="307"/>
                                      </a:lnTo>
                                      <a:lnTo>
                                        <a:pt x="389" y="291"/>
                                      </a:lnTo>
                                      <a:lnTo>
                                        <a:pt x="396" y="276"/>
                                      </a:lnTo>
                                      <a:lnTo>
                                        <a:pt x="400" y="263"/>
                                      </a:lnTo>
                                      <a:lnTo>
                                        <a:pt x="400" y="249"/>
                                      </a:lnTo>
                                      <a:lnTo>
                                        <a:pt x="397" y="236"/>
                                      </a:lnTo>
                                      <a:lnTo>
                                        <a:pt x="391" y="222"/>
                                      </a:lnTo>
                                      <a:lnTo>
                                        <a:pt x="381" y="208"/>
                                      </a:lnTo>
                                      <a:lnTo>
                                        <a:pt x="368" y="192"/>
                                      </a:lnTo>
                                      <a:lnTo>
                                        <a:pt x="352" y="175"/>
                                      </a:lnTo>
                                      <a:lnTo>
                                        <a:pt x="303" y="125"/>
                                      </a:lnTo>
                                      <a:lnTo>
                                        <a:pt x="254" y="75"/>
                                      </a:lnTo>
                                      <a:lnTo>
                                        <a:pt x="204" y="23"/>
                                      </a:lnTo>
                                      <a:lnTo>
                                        <a:pt x="246" y="10"/>
                                      </a:lnTo>
                                      <a:lnTo>
                                        <a:pt x="287" y="3"/>
                                      </a:lnTo>
                                      <a:lnTo>
                                        <a:pt x="3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4" name="Skills icon symbol part 3" descr="Skill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" y="49"/>
                                  <a:ext cx="34" cy="34"/>
                                </a:xfrm>
                                <a:custGeom>
                                  <a:avLst/>
                                  <a:gdLst>
                                    <a:gd name="T0" fmla="*/ 480 w 640"/>
                                    <a:gd name="T1" fmla="*/ 3 h 662"/>
                                    <a:gd name="T2" fmla="*/ 536 w 640"/>
                                    <a:gd name="T3" fmla="*/ 22 h 662"/>
                                    <a:gd name="T4" fmla="*/ 586 w 640"/>
                                    <a:gd name="T5" fmla="*/ 58 h 662"/>
                                    <a:gd name="T6" fmla="*/ 621 w 640"/>
                                    <a:gd name="T7" fmla="*/ 104 h 662"/>
                                    <a:gd name="T8" fmla="*/ 638 w 640"/>
                                    <a:gd name="T9" fmla="*/ 156 h 662"/>
                                    <a:gd name="T10" fmla="*/ 638 w 640"/>
                                    <a:gd name="T11" fmla="*/ 211 h 662"/>
                                    <a:gd name="T12" fmla="*/ 622 w 640"/>
                                    <a:gd name="T13" fmla="*/ 266 h 662"/>
                                    <a:gd name="T14" fmla="*/ 588 w 640"/>
                                    <a:gd name="T15" fmla="*/ 316 h 662"/>
                                    <a:gd name="T16" fmla="*/ 561 w 640"/>
                                    <a:gd name="T17" fmla="*/ 344 h 662"/>
                                    <a:gd name="T18" fmla="*/ 526 w 640"/>
                                    <a:gd name="T19" fmla="*/ 380 h 662"/>
                                    <a:gd name="T20" fmla="*/ 485 w 640"/>
                                    <a:gd name="T21" fmla="*/ 422 h 662"/>
                                    <a:gd name="T22" fmla="*/ 441 w 640"/>
                                    <a:gd name="T23" fmla="*/ 466 h 662"/>
                                    <a:gd name="T24" fmla="*/ 395 w 640"/>
                                    <a:gd name="T25" fmla="*/ 510 h 662"/>
                                    <a:gd name="T26" fmla="*/ 351 w 640"/>
                                    <a:gd name="T27" fmla="*/ 553 h 662"/>
                                    <a:gd name="T28" fmla="*/ 311 w 640"/>
                                    <a:gd name="T29" fmla="*/ 591 h 662"/>
                                    <a:gd name="T30" fmla="*/ 277 w 640"/>
                                    <a:gd name="T31" fmla="*/ 624 h 662"/>
                                    <a:gd name="T32" fmla="*/ 252 w 640"/>
                                    <a:gd name="T33" fmla="*/ 647 h 662"/>
                                    <a:gd name="T34" fmla="*/ 239 w 640"/>
                                    <a:gd name="T35" fmla="*/ 660 h 662"/>
                                    <a:gd name="T36" fmla="*/ 182 w 640"/>
                                    <a:gd name="T37" fmla="*/ 610 h 662"/>
                                    <a:gd name="T38" fmla="*/ 189 w 640"/>
                                    <a:gd name="T39" fmla="*/ 604 h 662"/>
                                    <a:gd name="T40" fmla="*/ 208 w 640"/>
                                    <a:gd name="T41" fmla="*/ 585 h 662"/>
                                    <a:gd name="T42" fmla="*/ 239 w 640"/>
                                    <a:gd name="T43" fmla="*/ 557 h 662"/>
                                    <a:gd name="T44" fmla="*/ 276 w 640"/>
                                    <a:gd name="T45" fmla="*/ 521 h 662"/>
                                    <a:gd name="T46" fmla="*/ 318 w 640"/>
                                    <a:gd name="T47" fmla="*/ 481 h 662"/>
                                    <a:gd name="T48" fmla="*/ 363 w 640"/>
                                    <a:gd name="T49" fmla="*/ 437 h 662"/>
                                    <a:gd name="T50" fmla="*/ 408 w 640"/>
                                    <a:gd name="T51" fmla="*/ 392 h 662"/>
                                    <a:gd name="T52" fmla="*/ 451 w 640"/>
                                    <a:gd name="T53" fmla="*/ 349 h 662"/>
                                    <a:gd name="T54" fmla="*/ 489 w 640"/>
                                    <a:gd name="T55" fmla="*/ 311 h 662"/>
                                    <a:gd name="T56" fmla="*/ 520 w 640"/>
                                    <a:gd name="T57" fmla="*/ 279 h 662"/>
                                    <a:gd name="T58" fmla="*/ 549 w 640"/>
                                    <a:gd name="T59" fmla="*/ 244 h 662"/>
                                    <a:gd name="T60" fmla="*/ 565 w 640"/>
                                    <a:gd name="T61" fmla="*/ 198 h 662"/>
                                    <a:gd name="T62" fmla="*/ 560 w 640"/>
                                    <a:gd name="T63" fmla="*/ 152 h 662"/>
                                    <a:gd name="T64" fmla="*/ 534 w 640"/>
                                    <a:gd name="T65" fmla="*/ 112 h 662"/>
                                    <a:gd name="T66" fmla="*/ 503 w 640"/>
                                    <a:gd name="T67" fmla="*/ 89 h 662"/>
                                    <a:gd name="T68" fmla="*/ 466 w 640"/>
                                    <a:gd name="T69" fmla="*/ 76 h 662"/>
                                    <a:gd name="T70" fmla="*/ 428 w 640"/>
                                    <a:gd name="T71" fmla="*/ 75 h 662"/>
                                    <a:gd name="T72" fmla="*/ 391 w 640"/>
                                    <a:gd name="T73" fmla="*/ 90 h 662"/>
                                    <a:gd name="T74" fmla="*/ 360 w 640"/>
                                    <a:gd name="T75" fmla="*/ 119 h 662"/>
                                    <a:gd name="T76" fmla="*/ 325 w 640"/>
                                    <a:gd name="T77" fmla="*/ 158 h 662"/>
                                    <a:gd name="T78" fmla="*/ 284 w 640"/>
                                    <a:gd name="T79" fmla="*/ 206 h 662"/>
                                    <a:gd name="T80" fmla="*/ 239 w 640"/>
                                    <a:gd name="T81" fmla="*/ 260 h 662"/>
                                    <a:gd name="T82" fmla="*/ 193 w 640"/>
                                    <a:gd name="T83" fmla="*/ 315 h 662"/>
                                    <a:gd name="T84" fmla="*/ 150 w 640"/>
                                    <a:gd name="T85" fmla="*/ 369 h 662"/>
                                    <a:gd name="T86" fmla="*/ 112 w 640"/>
                                    <a:gd name="T87" fmla="*/ 417 h 662"/>
                                    <a:gd name="T88" fmla="*/ 82 w 640"/>
                                    <a:gd name="T89" fmla="*/ 454 h 662"/>
                                    <a:gd name="T90" fmla="*/ 61 w 640"/>
                                    <a:gd name="T91" fmla="*/ 478 h 662"/>
                                    <a:gd name="T92" fmla="*/ 7 w 640"/>
                                    <a:gd name="T93" fmla="*/ 416 h 662"/>
                                    <a:gd name="T94" fmla="*/ 30 w 640"/>
                                    <a:gd name="T95" fmla="*/ 388 h 662"/>
                                    <a:gd name="T96" fmla="*/ 61 w 640"/>
                                    <a:gd name="T97" fmla="*/ 350 h 662"/>
                                    <a:gd name="T98" fmla="*/ 100 w 640"/>
                                    <a:gd name="T99" fmla="*/ 305 h 662"/>
                                    <a:gd name="T100" fmla="*/ 142 w 640"/>
                                    <a:gd name="T101" fmla="*/ 254 h 662"/>
                                    <a:gd name="T102" fmla="*/ 186 w 640"/>
                                    <a:gd name="T103" fmla="*/ 201 h 662"/>
                                    <a:gd name="T104" fmla="*/ 230 w 640"/>
                                    <a:gd name="T105" fmla="*/ 151 h 662"/>
                                    <a:gd name="T106" fmla="*/ 271 w 640"/>
                                    <a:gd name="T107" fmla="*/ 104 h 662"/>
                                    <a:gd name="T108" fmla="*/ 307 w 640"/>
                                    <a:gd name="T109" fmla="*/ 66 h 662"/>
                                    <a:gd name="T110" fmla="*/ 344 w 640"/>
                                    <a:gd name="T111" fmla="*/ 32 h 662"/>
                                    <a:gd name="T112" fmla="*/ 395 w 640"/>
                                    <a:gd name="T113" fmla="*/ 7 h 662"/>
                                    <a:gd name="T114" fmla="*/ 451 w 640"/>
                                    <a:gd name="T115" fmla="*/ 0 h 66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</a:cxnLst>
                                  <a:rect l="0" t="0" r="r" b="b"/>
                                  <a:pathLst>
                                    <a:path w="640" h="662">
                                      <a:moveTo>
                                        <a:pt x="451" y="0"/>
                                      </a:moveTo>
                                      <a:lnTo>
                                        <a:pt x="480" y="3"/>
                                      </a:lnTo>
                                      <a:lnTo>
                                        <a:pt x="508" y="10"/>
                                      </a:lnTo>
                                      <a:lnTo>
                                        <a:pt x="536" y="22"/>
                                      </a:lnTo>
                                      <a:lnTo>
                                        <a:pt x="562" y="38"/>
                                      </a:lnTo>
                                      <a:lnTo>
                                        <a:pt x="586" y="58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21" y="104"/>
                                      </a:lnTo>
                                      <a:lnTo>
                                        <a:pt x="631" y="129"/>
                                      </a:lnTo>
                                      <a:lnTo>
                                        <a:pt x="638" y="156"/>
                                      </a:lnTo>
                                      <a:lnTo>
                                        <a:pt x="640" y="183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32" y="239"/>
                                      </a:lnTo>
                                      <a:lnTo>
                                        <a:pt x="622" y="266"/>
                                      </a:lnTo>
                                      <a:lnTo>
                                        <a:pt x="607" y="291"/>
                                      </a:lnTo>
                                      <a:lnTo>
                                        <a:pt x="588" y="316"/>
                                      </a:lnTo>
                                      <a:lnTo>
                                        <a:pt x="576" y="329"/>
                                      </a:lnTo>
                                      <a:lnTo>
                                        <a:pt x="561" y="344"/>
                                      </a:lnTo>
                                      <a:lnTo>
                                        <a:pt x="545" y="361"/>
                                      </a:lnTo>
                                      <a:lnTo>
                                        <a:pt x="526" y="380"/>
                                      </a:lnTo>
                                      <a:lnTo>
                                        <a:pt x="506" y="401"/>
                                      </a:lnTo>
                                      <a:lnTo>
                                        <a:pt x="485" y="422"/>
                                      </a:lnTo>
                                      <a:lnTo>
                                        <a:pt x="463" y="444"/>
                                      </a:lnTo>
                                      <a:lnTo>
                                        <a:pt x="441" y="466"/>
                                      </a:lnTo>
                                      <a:lnTo>
                                        <a:pt x="418" y="488"/>
                                      </a:lnTo>
                                      <a:lnTo>
                                        <a:pt x="395" y="510"/>
                                      </a:lnTo>
                                      <a:lnTo>
                                        <a:pt x="373" y="532"/>
                                      </a:lnTo>
                                      <a:lnTo>
                                        <a:pt x="351" y="553"/>
                                      </a:lnTo>
                                      <a:lnTo>
                                        <a:pt x="330" y="573"/>
                                      </a:lnTo>
                                      <a:lnTo>
                                        <a:pt x="311" y="591"/>
                                      </a:lnTo>
                                      <a:lnTo>
                                        <a:pt x="293" y="608"/>
                                      </a:lnTo>
                                      <a:lnTo>
                                        <a:pt x="277" y="624"/>
                                      </a:lnTo>
                                      <a:lnTo>
                                        <a:pt x="263" y="637"/>
                                      </a:lnTo>
                                      <a:lnTo>
                                        <a:pt x="252" y="647"/>
                                      </a:lnTo>
                                      <a:lnTo>
                                        <a:pt x="244" y="655"/>
                                      </a:lnTo>
                                      <a:lnTo>
                                        <a:pt x="239" y="660"/>
                                      </a:lnTo>
                                      <a:lnTo>
                                        <a:pt x="237" y="662"/>
                                      </a:lnTo>
                                      <a:lnTo>
                                        <a:pt x="182" y="610"/>
                                      </a:lnTo>
                                      <a:lnTo>
                                        <a:pt x="183" y="609"/>
                                      </a:lnTo>
                                      <a:lnTo>
                                        <a:pt x="189" y="604"/>
                                      </a:lnTo>
                                      <a:lnTo>
                                        <a:pt x="197" y="596"/>
                                      </a:lnTo>
                                      <a:lnTo>
                                        <a:pt x="208" y="585"/>
                                      </a:lnTo>
                                      <a:lnTo>
                                        <a:pt x="222" y="572"/>
                                      </a:lnTo>
                                      <a:lnTo>
                                        <a:pt x="239" y="557"/>
                                      </a:lnTo>
                                      <a:lnTo>
                                        <a:pt x="256" y="540"/>
                                      </a:lnTo>
                                      <a:lnTo>
                                        <a:pt x="276" y="521"/>
                                      </a:lnTo>
                                      <a:lnTo>
                                        <a:pt x="296" y="501"/>
                                      </a:lnTo>
                                      <a:lnTo>
                                        <a:pt x="318" y="481"/>
                                      </a:lnTo>
                                      <a:lnTo>
                                        <a:pt x="340" y="459"/>
                                      </a:lnTo>
                                      <a:lnTo>
                                        <a:pt x="363" y="437"/>
                                      </a:lnTo>
                                      <a:lnTo>
                                        <a:pt x="386" y="415"/>
                                      </a:lnTo>
                                      <a:lnTo>
                                        <a:pt x="408" y="392"/>
                                      </a:lnTo>
                                      <a:lnTo>
                                        <a:pt x="430" y="370"/>
                                      </a:lnTo>
                                      <a:lnTo>
                                        <a:pt x="451" y="349"/>
                                      </a:lnTo>
                                      <a:lnTo>
                                        <a:pt x="471" y="330"/>
                                      </a:lnTo>
                                      <a:lnTo>
                                        <a:pt x="489" y="311"/>
                                      </a:lnTo>
                                      <a:lnTo>
                                        <a:pt x="506" y="294"/>
                                      </a:lnTo>
                                      <a:lnTo>
                                        <a:pt x="520" y="279"/>
                                      </a:lnTo>
                                      <a:lnTo>
                                        <a:pt x="532" y="265"/>
                                      </a:lnTo>
                                      <a:lnTo>
                                        <a:pt x="549" y="244"/>
                                      </a:lnTo>
                                      <a:lnTo>
                                        <a:pt x="560" y="221"/>
                                      </a:lnTo>
                                      <a:lnTo>
                                        <a:pt x="565" y="198"/>
                                      </a:lnTo>
                                      <a:lnTo>
                                        <a:pt x="565" y="174"/>
                                      </a:lnTo>
                                      <a:lnTo>
                                        <a:pt x="560" y="152"/>
                                      </a:lnTo>
                                      <a:lnTo>
                                        <a:pt x="550" y="131"/>
                                      </a:lnTo>
                                      <a:lnTo>
                                        <a:pt x="534" y="112"/>
                                      </a:lnTo>
                                      <a:lnTo>
                                        <a:pt x="519" y="99"/>
                                      </a:lnTo>
                                      <a:lnTo>
                                        <a:pt x="503" y="89"/>
                                      </a:lnTo>
                                      <a:lnTo>
                                        <a:pt x="485" y="81"/>
                                      </a:lnTo>
                                      <a:lnTo>
                                        <a:pt x="466" y="76"/>
                                      </a:lnTo>
                                      <a:lnTo>
                                        <a:pt x="447" y="74"/>
                                      </a:lnTo>
                                      <a:lnTo>
                                        <a:pt x="428" y="75"/>
                                      </a:lnTo>
                                      <a:lnTo>
                                        <a:pt x="409" y="81"/>
                                      </a:lnTo>
                                      <a:lnTo>
                                        <a:pt x="391" y="90"/>
                                      </a:lnTo>
                                      <a:lnTo>
                                        <a:pt x="374" y="104"/>
                                      </a:lnTo>
                                      <a:lnTo>
                                        <a:pt x="360" y="119"/>
                                      </a:lnTo>
                                      <a:lnTo>
                                        <a:pt x="343" y="137"/>
                                      </a:lnTo>
                                      <a:lnTo>
                                        <a:pt x="325" y="158"/>
                                      </a:lnTo>
                                      <a:lnTo>
                                        <a:pt x="305" y="181"/>
                                      </a:lnTo>
                                      <a:lnTo>
                                        <a:pt x="284" y="206"/>
                                      </a:lnTo>
                                      <a:lnTo>
                                        <a:pt x="262" y="233"/>
                                      </a:lnTo>
                                      <a:lnTo>
                                        <a:pt x="239" y="260"/>
                                      </a:lnTo>
                                      <a:lnTo>
                                        <a:pt x="216" y="288"/>
                                      </a:lnTo>
                                      <a:lnTo>
                                        <a:pt x="193" y="315"/>
                                      </a:lnTo>
                                      <a:lnTo>
                                        <a:pt x="171" y="342"/>
                                      </a:lnTo>
                                      <a:lnTo>
                                        <a:pt x="150" y="369"/>
                                      </a:lnTo>
                                      <a:lnTo>
                                        <a:pt x="130" y="393"/>
                                      </a:lnTo>
                                      <a:lnTo>
                                        <a:pt x="112" y="41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82" y="454"/>
                                      </a:lnTo>
                                      <a:lnTo>
                                        <a:pt x="70" y="468"/>
                                      </a:lnTo>
                                      <a:lnTo>
                                        <a:pt x="61" y="478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7" y="416"/>
                                      </a:lnTo>
                                      <a:lnTo>
                                        <a:pt x="17" y="404"/>
                                      </a:lnTo>
                                      <a:lnTo>
                                        <a:pt x="30" y="388"/>
                                      </a:lnTo>
                                      <a:lnTo>
                                        <a:pt x="45" y="370"/>
                                      </a:lnTo>
                                      <a:lnTo>
                                        <a:pt x="61" y="350"/>
                                      </a:lnTo>
                                      <a:lnTo>
                                        <a:pt x="80" y="328"/>
                                      </a:lnTo>
                                      <a:lnTo>
                                        <a:pt x="100" y="305"/>
                                      </a:lnTo>
                                      <a:lnTo>
                                        <a:pt x="120" y="280"/>
                                      </a:lnTo>
                                      <a:lnTo>
                                        <a:pt x="142" y="254"/>
                                      </a:lnTo>
                                      <a:lnTo>
                                        <a:pt x="164" y="228"/>
                                      </a:lnTo>
                                      <a:lnTo>
                                        <a:pt x="186" y="201"/>
                                      </a:lnTo>
                                      <a:lnTo>
                                        <a:pt x="208" y="176"/>
                                      </a:lnTo>
                                      <a:lnTo>
                                        <a:pt x="230" y="151"/>
                                      </a:lnTo>
                                      <a:lnTo>
                                        <a:pt x="252" y="127"/>
                                      </a:lnTo>
                                      <a:lnTo>
                                        <a:pt x="271" y="104"/>
                                      </a:lnTo>
                                      <a:lnTo>
                                        <a:pt x="290" y="84"/>
                                      </a:lnTo>
                                      <a:lnTo>
                                        <a:pt x="307" y="66"/>
                                      </a:lnTo>
                                      <a:lnTo>
                                        <a:pt x="321" y="51"/>
                                      </a:lnTo>
                                      <a:lnTo>
                                        <a:pt x="344" y="32"/>
                                      </a:lnTo>
                                      <a:lnTo>
                                        <a:pt x="369" y="17"/>
                                      </a:lnTo>
                                      <a:lnTo>
                                        <a:pt x="395" y="7"/>
                                      </a:lnTo>
                                      <a:lnTo>
                                        <a:pt x="423" y="1"/>
                                      </a:lnTo>
                                      <a:lnTo>
                                        <a:pt x="4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" name="Skills icon symbol part 4" descr="Skills icon symbol part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52" y="93"/>
                                  <a:ext cx="30" cy="32"/>
                                </a:xfrm>
                                <a:custGeom>
                                  <a:avLst/>
                                  <a:gdLst>
                                    <a:gd name="T0" fmla="*/ 424 w 578"/>
                                    <a:gd name="T1" fmla="*/ 58 h 601"/>
                                    <a:gd name="T2" fmla="*/ 222 w 578"/>
                                    <a:gd name="T3" fmla="*/ 284 h 601"/>
                                    <a:gd name="T4" fmla="*/ 182 w 578"/>
                                    <a:gd name="T5" fmla="*/ 307 h 601"/>
                                    <a:gd name="T6" fmla="*/ 147 w 578"/>
                                    <a:gd name="T7" fmla="*/ 346 h 601"/>
                                    <a:gd name="T8" fmla="*/ 119 w 578"/>
                                    <a:gd name="T9" fmla="*/ 394 h 601"/>
                                    <a:gd name="T10" fmla="*/ 96 w 578"/>
                                    <a:gd name="T11" fmla="*/ 446 h 601"/>
                                    <a:gd name="T12" fmla="*/ 79 w 578"/>
                                    <a:gd name="T13" fmla="*/ 494 h 601"/>
                                    <a:gd name="T14" fmla="*/ 69 w 578"/>
                                    <a:gd name="T15" fmla="*/ 533 h 601"/>
                                    <a:gd name="T16" fmla="*/ 103 w 578"/>
                                    <a:gd name="T17" fmla="*/ 523 h 601"/>
                                    <a:gd name="T18" fmla="*/ 161 w 578"/>
                                    <a:gd name="T19" fmla="*/ 497 h 601"/>
                                    <a:gd name="T20" fmla="*/ 219 w 578"/>
                                    <a:gd name="T21" fmla="*/ 463 h 601"/>
                                    <a:gd name="T22" fmla="*/ 268 w 578"/>
                                    <a:gd name="T23" fmla="*/ 425 h 601"/>
                                    <a:gd name="T24" fmla="*/ 298 w 578"/>
                                    <a:gd name="T25" fmla="*/ 384 h 601"/>
                                    <a:gd name="T26" fmla="*/ 306 w 578"/>
                                    <a:gd name="T27" fmla="*/ 349 h 601"/>
                                    <a:gd name="T28" fmla="*/ 578 w 578"/>
                                    <a:gd name="T29" fmla="*/ 206 h 601"/>
                                    <a:gd name="T30" fmla="*/ 367 w 578"/>
                                    <a:gd name="T31" fmla="*/ 415 h 601"/>
                                    <a:gd name="T32" fmla="*/ 335 w 578"/>
                                    <a:gd name="T33" fmla="*/ 464 h 601"/>
                                    <a:gd name="T34" fmla="*/ 290 w 578"/>
                                    <a:gd name="T35" fmla="*/ 505 h 601"/>
                                    <a:gd name="T36" fmla="*/ 241 w 578"/>
                                    <a:gd name="T37" fmla="*/ 538 h 601"/>
                                    <a:gd name="T38" fmla="*/ 193 w 578"/>
                                    <a:gd name="T39" fmla="*/ 563 h 601"/>
                                    <a:gd name="T40" fmla="*/ 153 w 578"/>
                                    <a:gd name="T41" fmla="*/ 580 h 601"/>
                                    <a:gd name="T42" fmla="*/ 129 w 578"/>
                                    <a:gd name="T43" fmla="*/ 589 h 601"/>
                                    <a:gd name="T44" fmla="*/ 104 w 578"/>
                                    <a:gd name="T45" fmla="*/ 595 h 601"/>
                                    <a:gd name="T46" fmla="*/ 72 w 578"/>
                                    <a:gd name="T47" fmla="*/ 600 h 601"/>
                                    <a:gd name="T48" fmla="*/ 40 w 578"/>
                                    <a:gd name="T49" fmla="*/ 601 h 601"/>
                                    <a:gd name="T50" fmla="*/ 16 w 578"/>
                                    <a:gd name="T51" fmla="*/ 595 h 601"/>
                                    <a:gd name="T52" fmla="*/ 5 w 578"/>
                                    <a:gd name="T53" fmla="*/ 580 h 601"/>
                                    <a:gd name="T54" fmla="*/ 1 w 578"/>
                                    <a:gd name="T55" fmla="*/ 551 h 601"/>
                                    <a:gd name="T56" fmla="*/ 1 w 578"/>
                                    <a:gd name="T57" fmla="*/ 520 h 601"/>
                                    <a:gd name="T58" fmla="*/ 4 w 578"/>
                                    <a:gd name="T59" fmla="*/ 494 h 601"/>
                                    <a:gd name="T60" fmla="*/ 5 w 578"/>
                                    <a:gd name="T61" fmla="*/ 483 h 601"/>
                                    <a:gd name="T62" fmla="*/ 8 w 578"/>
                                    <a:gd name="T63" fmla="*/ 473 h 601"/>
                                    <a:gd name="T64" fmla="*/ 17 w 578"/>
                                    <a:gd name="T65" fmla="*/ 444 h 601"/>
                                    <a:gd name="T66" fmla="*/ 33 w 578"/>
                                    <a:gd name="T67" fmla="*/ 403 h 601"/>
                                    <a:gd name="T68" fmla="*/ 55 w 578"/>
                                    <a:gd name="T69" fmla="*/ 356 h 601"/>
                                    <a:gd name="T70" fmla="*/ 84 w 578"/>
                                    <a:gd name="T71" fmla="*/ 307 h 601"/>
                                    <a:gd name="T72" fmla="*/ 121 w 578"/>
                                    <a:gd name="T73" fmla="*/ 262 h 601"/>
                                    <a:gd name="T74" fmla="*/ 165 w 578"/>
                                    <a:gd name="T75" fmla="*/ 228 h 601"/>
                                    <a:gd name="T76" fmla="*/ 366 w 578"/>
                                    <a:gd name="T77" fmla="*/ 0 h 60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</a:cxnLst>
                                  <a:rect l="0" t="0" r="r" b="b"/>
                                  <a:pathLst>
                                    <a:path w="578" h="601">
                                      <a:moveTo>
                                        <a:pt x="366" y="0"/>
                                      </a:moveTo>
                                      <a:lnTo>
                                        <a:pt x="424" y="58"/>
                                      </a:lnTo>
                                      <a:lnTo>
                                        <a:pt x="232" y="281"/>
                                      </a:lnTo>
                                      <a:lnTo>
                                        <a:pt x="222" y="284"/>
                                      </a:lnTo>
                                      <a:lnTo>
                                        <a:pt x="201" y="293"/>
                                      </a:lnTo>
                                      <a:lnTo>
                                        <a:pt x="182" y="307"/>
                                      </a:lnTo>
                                      <a:lnTo>
                                        <a:pt x="164" y="325"/>
                                      </a:lnTo>
                                      <a:lnTo>
                                        <a:pt x="147" y="346"/>
                                      </a:lnTo>
                                      <a:lnTo>
                                        <a:pt x="132" y="369"/>
                                      </a:lnTo>
                                      <a:lnTo>
                                        <a:pt x="119" y="394"/>
                                      </a:lnTo>
                                      <a:lnTo>
                                        <a:pt x="106" y="420"/>
                                      </a:lnTo>
                                      <a:lnTo>
                                        <a:pt x="96" y="446"/>
                                      </a:lnTo>
                                      <a:lnTo>
                                        <a:pt x="87" y="471"/>
                                      </a:lnTo>
                                      <a:lnTo>
                                        <a:pt x="79" y="494"/>
                                      </a:lnTo>
                                      <a:lnTo>
                                        <a:pt x="73" y="515"/>
                                      </a:lnTo>
                                      <a:lnTo>
                                        <a:pt x="69" y="533"/>
                                      </a:lnTo>
                                      <a:lnTo>
                                        <a:pt x="77" y="533"/>
                                      </a:lnTo>
                                      <a:lnTo>
                                        <a:pt x="103" y="523"/>
                                      </a:lnTo>
                                      <a:lnTo>
                                        <a:pt x="132" y="511"/>
                                      </a:lnTo>
                                      <a:lnTo>
                                        <a:pt x="161" y="497"/>
                                      </a:lnTo>
                                      <a:lnTo>
                                        <a:pt x="191" y="481"/>
                                      </a:lnTo>
                                      <a:lnTo>
                                        <a:pt x="219" y="463"/>
                                      </a:lnTo>
                                      <a:lnTo>
                                        <a:pt x="245" y="445"/>
                                      </a:lnTo>
                                      <a:lnTo>
                                        <a:pt x="268" y="425"/>
                                      </a:lnTo>
                                      <a:lnTo>
                                        <a:pt x="286" y="405"/>
                                      </a:lnTo>
                                      <a:lnTo>
                                        <a:pt x="298" y="384"/>
                                      </a:lnTo>
                                      <a:lnTo>
                                        <a:pt x="304" y="363"/>
                                      </a:lnTo>
                                      <a:lnTo>
                                        <a:pt x="306" y="349"/>
                                      </a:lnTo>
                                      <a:lnTo>
                                        <a:pt x="519" y="146"/>
                                      </a:lnTo>
                                      <a:lnTo>
                                        <a:pt x="578" y="206"/>
                                      </a:lnTo>
                                      <a:lnTo>
                                        <a:pt x="376" y="387"/>
                                      </a:lnTo>
                                      <a:lnTo>
                                        <a:pt x="367" y="415"/>
                                      </a:lnTo>
                                      <a:lnTo>
                                        <a:pt x="353" y="440"/>
                                      </a:lnTo>
                                      <a:lnTo>
                                        <a:pt x="335" y="464"/>
                                      </a:lnTo>
                                      <a:lnTo>
                                        <a:pt x="314" y="485"/>
                                      </a:lnTo>
                                      <a:lnTo>
                                        <a:pt x="290" y="505"/>
                                      </a:lnTo>
                                      <a:lnTo>
                                        <a:pt x="266" y="523"/>
                                      </a:lnTo>
                                      <a:lnTo>
                                        <a:pt x="241" y="538"/>
                                      </a:lnTo>
                                      <a:lnTo>
                                        <a:pt x="216" y="552"/>
                                      </a:lnTo>
                                      <a:lnTo>
                                        <a:pt x="193" y="563"/>
                                      </a:lnTo>
                                      <a:lnTo>
                                        <a:pt x="172" y="573"/>
                                      </a:lnTo>
                                      <a:lnTo>
                                        <a:pt x="153" y="580"/>
                                      </a:lnTo>
                                      <a:lnTo>
                                        <a:pt x="139" y="586"/>
                                      </a:lnTo>
                                      <a:lnTo>
                                        <a:pt x="129" y="589"/>
                                      </a:lnTo>
                                      <a:lnTo>
                                        <a:pt x="118" y="592"/>
                                      </a:lnTo>
                                      <a:lnTo>
                                        <a:pt x="104" y="595"/>
                                      </a:lnTo>
                                      <a:lnTo>
                                        <a:pt x="88" y="598"/>
                                      </a:lnTo>
                                      <a:lnTo>
                                        <a:pt x="72" y="600"/>
                                      </a:lnTo>
                                      <a:lnTo>
                                        <a:pt x="55" y="601"/>
                                      </a:lnTo>
                                      <a:lnTo>
                                        <a:pt x="40" y="601"/>
                                      </a:lnTo>
                                      <a:lnTo>
                                        <a:pt x="27" y="599"/>
                                      </a:lnTo>
                                      <a:lnTo>
                                        <a:pt x="16" y="595"/>
                                      </a:lnTo>
                                      <a:lnTo>
                                        <a:pt x="10" y="590"/>
                                      </a:lnTo>
                                      <a:lnTo>
                                        <a:pt x="5" y="580"/>
                                      </a:lnTo>
                                      <a:lnTo>
                                        <a:pt x="2" y="566"/>
                                      </a:lnTo>
                                      <a:lnTo>
                                        <a:pt x="1" y="551"/>
                                      </a:lnTo>
                                      <a:lnTo>
                                        <a:pt x="0" y="535"/>
                                      </a:lnTo>
                                      <a:lnTo>
                                        <a:pt x="1" y="520"/>
                                      </a:lnTo>
                                      <a:lnTo>
                                        <a:pt x="2" y="505"/>
                                      </a:lnTo>
                                      <a:lnTo>
                                        <a:pt x="4" y="494"/>
                                      </a:lnTo>
                                      <a:lnTo>
                                        <a:pt x="5" y="486"/>
                                      </a:lnTo>
                                      <a:lnTo>
                                        <a:pt x="5" y="483"/>
                                      </a:lnTo>
                                      <a:lnTo>
                                        <a:pt x="6" y="481"/>
                                      </a:lnTo>
                                      <a:lnTo>
                                        <a:pt x="8" y="473"/>
                                      </a:lnTo>
                                      <a:lnTo>
                                        <a:pt x="12" y="460"/>
                                      </a:lnTo>
                                      <a:lnTo>
                                        <a:pt x="17" y="444"/>
                                      </a:lnTo>
                                      <a:lnTo>
                                        <a:pt x="24" y="425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43" y="380"/>
                                      </a:lnTo>
                                      <a:lnTo>
                                        <a:pt x="55" y="356"/>
                                      </a:lnTo>
                                      <a:lnTo>
                                        <a:pt x="69" y="331"/>
                                      </a:lnTo>
                                      <a:lnTo>
                                        <a:pt x="84" y="307"/>
                                      </a:lnTo>
                                      <a:lnTo>
                                        <a:pt x="102" y="284"/>
                                      </a:lnTo>
                                      <a:lnTo>
                                        <a:pt x="121" y="262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65" y="228"/>
                                      </a:lnTo>
                                      <a:lnTo>
                                        <a:pt x="189" y="216"/>
                                      </a:lnTo>
                                      <a:lnTo>
                                        <a:pt x="3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461CDC" id="Skills in circle icon" o:spid="_x0000_s1026" alt="Skills icon" style="width:21.6pt;height:21.6pt;mso-position-horizontal-relative:char;mso-position-vertical-relative:line" coordsize="171,17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j1jKNiEAAHTNAAAOAAAAZHJzL2Uyb0RvYy54bWzsXVtvZMdxfg+Q/zDgY4B451xnhtDKD5Zt BHAcAWKQ51mSuyTM5TAzlCjl1+f7qqt7upddXQdeIbFhvuhwxWKdunRX17XPN7/9+fPD6qfb4+n+ 8Pj+ovvN+mJ1+3h9uLl//PT+4j+v/vCv24vV6Xn/eLN/ODzevr/45fZ08dtv//mfvnl5urztD3eH h5vb4wpIHk+XL0/vL+6en58u3707Xd/dft6ffnN4un3ELz8ejp/3z/jn8dO7m+P+Bdg/P7zr1+v5 3cvhePN0PFzfnk74v9+FX158K/g/fry9fv6Pjx9Pt8+rh/cXoO1Z/nuU/37gf999+83+8tNx/3R3 f61k7P8KKj7v7x/x0oTqu/3zfvXj8f4Vqs/318fD6fDx+TfXh8/vDh8/3l/fCg/gplt/wc0fj4cf n4SXT5cvn56SmCDaL+T0V6O9/vNPfzw+/fD0/RGSeHn6BFnIv1YfXv79cAOF7X98PghnP388fiaH oHn1swjwlyTA25+fV9f4n/1mHHqI+Rq/0p9FwNd30MKrv7q++73+Xbfpwh/xB/zFu/1leN27jCTS h0VyOsvh9HVy+OFu/3Qr4j1dQg7fH1f3N6B7ulg97j+D9R/+cv/wcFrdXx8eV9f3x+uH24vVze3p Gsun8iuRnyCiNCmp09OfDtd/OZEfUo5XhN/wHyfA/HUyNmW1v7z+8fT8x9uDqGn/059OzyL8Tzf4 SdbmjTJ2BRV9/PyAhf4v71bdpp9WL6uhH2fdDQkMSklgw+quCtNnMN3ORDVkYP3WwDXmQF23MciC ghJZm42Ba86A+n63M3BtMrButJDBiKU3Qk4Wsl0ONuwMyrpc+v0MaRjSL8Q/WkLrcg30m01noctV MG4mi7pCCdudSV2uhbkzqcv1MKzXlk67XBEbU6tdrolhbaq1y1WxM/VKW5UUO3SmYvtcFV3XW6rt c10MPaRSV22f66IDoKGMPlcGduhg4cuV0U02vkIbDXy5NsRAGJu/UEeD31wdsBKzwe+wUB9Dro+e lqJO31Dow14uQ64PsRYGvkIf9moecn3042Zt0Zfro7c325DrQ0yGQV+uj4YtGHJ9CFwd35jro2Gq xkIf5MPAl+ujYUjHXB+wGia+XB8NKz/m+hCzYdBX6MM+gcZcH2I3DHy5Phqn45jrQ+xGHd+U66Nx cE+5PsRuGPhyfYjdqNurqdAH7YaBL9cH7NrasFdToQ/aDQNfrg+xuwZ9C/Ux5frgsWCgK9RBs1En b87VsdnMBrq50Ia9mudcGzxS69TNuTLEaBjU5crggW+gy3XRsAVzrosB7oiBLldFw1TNuSr6wUSX q6JhSTe5KujI1aljnJEO/Iah3+SqgDdiYCs0YR9Dm1wTpr+3yRXROCQ3hSIs0nI1NE7wTa4Gy73Y 5EpouBfbXAkmn9tcBw3nZ7tIB9tcBw3XbJvrwF4g21wJtuO4zXVgr95trgXbq90WSjC31jZXg+1y 73It2Pt+l6vBjgd2uRZso7TL1UDrULdJu1wLtsXc5VrozUhql2vBNue7XAt2kLfLtdA4bHa5GuxI ZZ2roXEWdutcEWZs3K1zRTTO6m5dqCJTBLIqKRewv4vpgeufHzU/gJ9We+bt1pLweTqcmLJhsgDp nKuYmAEUkwkGMIgk8KBZnDYwFgOBp0XA0DWBN4uAoUoC7xYBMyAndLeMRQbcAr6MyU657Jax2Smf CIhDIqwtQgbEQswyVhnwEhwB7RLsjGcFfBmrDFcFfBmrvbLaL2O1V1b7ZawyliQxiBWXsMpQUcCX sTooq4j0FmFXVhHILQJXVhGnLQFnmEbaEYYtAldWEWUtAldWEUQtAldWESMtAldWEQItAWcERFYR 4SwCV1YRwCwCV1YRnywCV1anZawy+hDal7HK6ILgCB+WEMPoQcCXsTorq/MyVun9C/ZlrNK7F/Bl rNJ7J3jK/reNHr1zAV/GKt1vAV/GKv1rAV/GKj1oAV/GKn1kgsMLXqJVOsECvoxVerkCvoxVurEC voxV+qkCvoxVOqIEh6e5hFV6mgK+jFW6kgK+jFX6igK+jFU6gwK+jNWO3h7h6c0tYVbcufAHBbvw 0bD21SE7onz5ZeHyeLFC4fIDX7K/fNo/04+LP65e3l9IHWd1pz/wN58PP91eHQTmmQ5dNzP9jHdL 9RMvPAM8PBaAqAwJYKQw/jo+nwK+rR7knQOH6pCgw0EeRBTxxGfA16+VvnQkxN/Hp8Ih4BZ8m6jS +Pv4VLheHbxuHZUZAeIzAtK1h2AQI7QpHHTjdFjiTVZQKwosp5M8vjI+9dUTU3Z4dZ82SwSITwVE vUgAEWO1X71hXAGMI7hv0oiSUQBEAqIJuB3CHpqSJxBpi0+lEQlgwYhwsY1xx0QgaJwR8LVezcKR ACKGdgCnQOMWp2cbo+oaYWMbsGPynYtiDfabKFE/CpAoEDmQDEmJs8dSb+JEbjRAIivsQLKIQZwj nPw2TqbXCYlCkQcZpCkmYxlO2ow2ZKSTZqMNGXlHwagN2ak8xXQ0cUYdsWjk4FS99zQfTZxIEIs8 mU90IHV1ImPkcBQXPFOeTZx93EM9TUiLTqaKA520IW1I3ek9jUgTMhoPJo4dSLVHPc1IE2c0cUJw E/JsNZPHHk1RfKpJioaYxaT226NtH9ZQVvPtVDf3EQtKDqSeQAONSRNnPNNYVGpDxlNy4OJv4WTd KdBJY9KEjCf50GOTNiGTa4BiUBsyehuxwQQOR9RNfAYdiTkSebo4aeICpEentCNRRy7vNMWC05Un zXuAdHQkR0aAdPTOU0gAvaXEcy0AOqsTyVUFdBY8z15iFEPS0jlPcwGkHWkB0j8IgM5OR9Y5AHrG gz6MYPTsEb0iAXRNHNPf5Nq1moNi9AwxfUHB6Nl2epcC6B0X9FcDoHMCwSkSOO9MY5mZPNN0tBSo LiZrUE04OPzE17kneQDzXIMgP9/XCNg85yUS57lDkVnPwVLhuS6bKoMFhLbwVLuuXxnXi+epxgXo ub5wPkSCni/NUITqdZ1z3XOetx83sRc+RKvAZ2uVRjPjBTjRbnkR09kQtj2ZaFlRl2rSF021FyRG 2+9Fnek08eJYWXrUnBMsyVImnBNos3glK8FxGyXyEIPQNi/ng74pv1d5iuguXD8cTrdhZTABIu3C KRPCBErWBns6PNzf/AF9vMx/SFf57e8ejquf9ugH319f3z4+R2UXkA+PzKWEOtjjgX+P9yHfcjw9 f7c/3YW/l78gC/tLNGo/3shPd7f7m9/rz8/7+4fwszg92gfM1t/Qy/zhcPML2oDRPo++9LvD8X8u Vi9oRX9/cfrvH/fH24vVw789osd5143M8D/LP8ZpQ20c8998yH/z+OPn3x3AHTbv/vEaWN9fPMcf f/eMf+Gv0XsOgf3p8YenawJG1q5+/q/98WlFLvFHaOr+8yH2SO8vY0MxWCFAgFWWAiP6D3Ro/1+1 asPFed2qffrl84fDw+ppf3xeQQiVju0SAmor2rN/hcbteHJ3oaS4v4wN8shZsjd+1IUfe+rzFRvl nBVrP6WObOguta8M7OgJ0SFhY283WE4g7Dt8DYE8a4IY2cv8GgQHewLpq0jASYKY2ef1GgmcuwTS 1UmBAhPIzDab11jg2yQQaWx9DYLzLIGg17KGBZ5PAoHgamKhj5lgDGKgzzOMdDm8pqZoyDZEQ+fk /K66bFg4TjCGnlBUPsOA5ipfuZCtRZNLWdpVK3zlYoYmamIu+q4Nemi+El9YFzU8SEydYSDDGl9l s3UdTS5mQ11Fj7VBTS5lY/UwB564YiPVawGizn0GMZYyvdGExhJOvpiNjVV0UhvKKruoqzIuG6jr Bof5vETyWVU4J966TSrtNBrKvnWbvGo0+ofvNqHv+lXFP9gclv7woEt3ruuFBBunEuB8xHzy+dfR sQ5gMUvQdM41DeUkJuaYmGjiItWgK7XSRHLiM5CluJyyl9LlVH+URaCE8ye+eah7lm9UeQVDbkLx qAL1Di7d9Q5dsKT0DtvptUXSCphAW4tBJcpRojLYN1F9sbaiIH+tUO3Dp8jJW5imodffT5jGcmM7 TENE4oRpsvrqYdrq8fD7m/vn7w/3j8+IlsNCKUAXD9yqXQiFtHPUxn4jhm2pxPVVcdvYj3APuwEN W5IxqIdu3cQopRtCmj8P8IrwbaZPVsOVO2UoTBq4ihBjpk9fw5W7v/2Ow3s1unIHeJTh3Rqu3Ace ZgtX7gUPY2/QlfvBo3SJ1+iilUv+aT9xSqdGWBnaSQxUxZaLv9tybqWKLZf/ODGGrmLLFQA8FrZc A2NnSY29w4lTGUeqklaoYMtZrippuQ46CSGq2AolYPq4jq0M+mSquIaNZ03iYBpGC1uuhGFtrVtW 9M7YJg4l1DgtIsCxs3YUq6gJ24yXGthyJUzmPiiCwXlrYiu0sMbkbH29sSSZiOu6rbXhi7gQ6SlG qjVFFLFh10soX5NdESCi/mQJrwgSux77pi499lWf+ehHE1+uDNDHuLNKX64NvNcyJWz2yN7bmfIr 9NHvTHylPmB16vQVE7ZdL2memj6KCdtuDT4MfPnO2K6tk4ZHcmJ3lpRGTXpjro15zVxhlbhcGaOM sFSx5bqYJFFXxZarYjBtAKtOiYVpshYyj/QE1pu0FZO105p5oBpt7NJL2DrzyJlyLYydtUiKsVrT EE+5EoaeWdIqabkSrO3A/qNE/2juLjS0n8F6a60V07TTaFnhKdfA1jLpDNwSZbPcE1Hjspil7TbW Ni1HaQdrcZSjtDK2Xlu47JU/04bDvK4BtNKfwQbTZBaDtPPOpC3XwShXJlRpy7cBas6WQ8LexMQD SomWd8lg/Aw3mPuKTaNnOJQSDYNUTNKCAWv5bnKLBHfDOhCLWdpuMPdWOU2LWrZFX74jun6wVjHL +md+B2ydugEuBmq7ztxi5Uwt5VzHV8zUdmtz8X0xVbu2DpxiqnaeLHaLsVoUIC3q8p0xmt5EMVVr OzvFVC160Ix9VkzVzuYBUUzV9mChvmu/mKq11kkxVQu9GtjYM5GWyWS6JcVUrWk5i6HacWMpoRiq NQkrjZO1PMqRWovJfC/0k3XYsN00ycKOINhFmcAGWP76RpARiwTXY4HX9VnO0w5ba6OWA7WNuLCY px3XlqHr1vleGBr0FZowj/1unVumYbZ2Q8fW+CSXATdwWfLL1TEgjLfkl+ujRxhp4Cvi6mFnGXbW wM/09YhxLXy50zTM1kGGmCXDhx41E1+uj36yNkZX1FDlXqzaOdsVwXW/tdkt1JER91YQq8+Xaxb6 rSD2VhDDtHZsHWtPgL6NX1sXMOAWR9aQrtJYU1uQ2rt5hTA5VIra4G/j15bc38avLcm8jV9bknkb v7Yko5NqV2mwqm2WfrXxa/NeG/HuaVcRgi+ylOK+hz+IXQYeD/DPwx8ss8Xd2XGKxXHnDenmGrjQ S6w9wlwlaenlNen2mjRdKSR9dWOLpALZ2iKuebW5ZUT4APHh5onAmtneoqP6KAYoZGxWiE9tg9Hb bFCIbcMxSY4Xd+lGh4gnPhUfk6qA69MCir+PT4VjGpFwzvzIqHds9Eg2B44jnviM+PS9sMNtOMRp fC9SAE049QEwd9iG05aQId1KE+mKT6VPp/hRDG7iG3RObXBm7gdtJ0KZtI1PFwwKx2043QSjM3DX M8kF+Y0OH8g0BDivr0hvJBqdzqJe54jGdE9MlG98BjmjVh3e66yXOCE9Onrr9MaC0Vmn2LrhvY4+ kEIOcMi3tNafqndw2Ijjj0hktrAxl0ilJYsYhRafKrx4mQIWTQsdslwBX2oViXjiU/Gp0RidzdYp t6gjt9+rByZK5k04FMCEPm8Gq2fRBnKZHCmj9q5wbWNKIyD4nInZgWlxvtdRG6r0AocyfJPfUY3V DGPe0tuoF+fMgG/BUQ+kDznsJtysxmDryG+rF2AgGeksLJT+5c2s7TdfDccj6BjFjDYzmFIJWul6 5+oANgqEt6MToP12HNAKCVW2RIm8W4R0LkNgW4HihA1r49R9gMO9fWrD2kTeYSmaONGEEHl35Nnr DV+s4zs4WT7DOoKOPDr1BihYFg+nDiB3+JKI83a9OwlryeNIL2WCsjwp6Q7CSvHerjYN/quHU/vx 2O/Q5ggQIs+dc5jv1LnaOHYXnROCD60RzRfPujZGlC9bi2hmuw/0PaaL6OJ5EJ/hXECPRYBznNOJ pSHigzPbeu+k9nRw7C66MQQf2i3a+PQeOFyj4cCFw7xHhb1JH1sgwAfPpSacXnHYORcFTepEdOla uyjf+AxyRoeHvBctHM33ougW4BznBa0UAudcxYFWEAFzTrdB75RzFhUaIwVbCnkij7HrujICoOsw as8KklB+EdRt7Y16KxMC0ZbyonCcI27Uq/EclUwqQ6eVHv0oQdTegg4bEzPTTR4mlolpsOG4tXhF 50qAc06/mQ2RXPjOwprZ2Ec4x/7ObLAjHA7AJn3qjXu3Hcy6tgbnepcZDg7fi3aX9nv1vsnB8V5m XfojDGGTj2gAnSsqtnrUUY4tfPCFguK27vEVXQz00LRRDtEYrR0r2EX3GFS0lyG8K3XEGC41GRrY UQXN4Oh2IYMO4Q54kJrDYH+O83YtLMDBcQQ/aJyLJk5Pnrrz0eXkvL3XzCp8kfZ2heer+5pkNOWJ 1qAgT/T+OJDsGKDkqawmzuTYapu/OWTERqKlODVfgUXlvH3NJh+h0zl92XakkJ7Ltla71vXYyC3e tzFO4MZrAaJHSd6NJqQmXMyHbZydPqpl2zh5BqYEKB0v1EOHSYAL8xymCgcNd+bwnTUbTu+hQmNT k1/cjhbe61y4x/yg8OHED+iQUjhnc6mFnlJuProd8RlTHEEukxMqxyQzmqWa/OqW9jIcWoebvCxr WFT071qLT3PAvH+jBaaGaUTU0AILAvYSneqJw1Nr4QpK5SJoQUXnoU2+nlO94wPptctotm++M+bA 0MrVhmNLKjaYayU1cTk4OTW0hAV8TuifLnqDa9CSXa8xhxdjpYQuvtDQxKfyc/Hpxh7g4rTwocVM +XXg4sV2r+KEcsPyXBN9OC4uWtECnGN4YhTjrQO6hHyvd6qjZS3AOQkbylfwOV5XgnOSNWhtC/ic 2+wGzab1jmc2sFWX/DoX88UYDC1u7XUQD2fnvqwhuiWO3tAqJ/Q56HpNkXh3yWlDihMjoqFOXuot 5QD1pQGKAS8O1a+6EeptzBjjs3+vt0GxpNIeM4bdcsaMZfkVs8O/wm1Qat+CmTlPFbOHjVPFyc/7 uqniLWeW5uCo5OPCMDbn7mC0o87BT81B4EskkEmGUCt4ILwEJNMeFUTgKMFMW3YYVxDhlMmA6hTB 0ieYWWZPK4hgCxIQ+jPqmJDHSkCzfGauggkHUAJCpruOie0WCcpEVXY7yxhLRVB0GM+4IM6qpBiB JKhehqVruEqps2+6wmLR5YzbhQ0ec8FPMhBew5VLfhgNyfO62ET9JJOrNVy57Acs4voKzWU/oqe/ ymMxPTxai5TebqILVW4DVy571PQNunLZo0PBwFUsebmxqaLH8gYpmcypyKuYG+bYY11euewHrMK6 vHLZTzIiVaGrGBnGPd91XMXAMMqtdbqKcWFEpgauXPazfL25Rlcue34krsoj0wxJ27MM5NRw5ese aTADV77uZ0uPvF41vZGT2HW6ctnPlvViCJJwwWGs42KqO0FNMvFS4ZF5jwRlyquYDJ4wrlddXzxr z7jkqoHKWmVAkaDCV6lrdOWyH+SzpzVcuexHmZev4cplH2Zmarhy2Y+DwSNbBxL1oyX7YiJ4kGmU Cl100c+4rL3N3G6CGjALXpV9MQ88WuuL2aYzLuscYi9Sgprke70VeZXjwDJ0W+Mxl/0kk+w1XLns e+vsYO76TJdcclLBVQ4Dy/huhS5mhDJchpvEoDZBIWVel30xCcz7Kap7m0XmMy6MqFb1WMwBT2vO d9V4zNe9XOtQYzEXPQ+rOqpc9DLXVUHFQnCinbP8VVTF9K/MTNVQ5YJHdGygygW/M85/lmETVahs GKhKuRv7h51hZ1yYl6tzmMu9k7tDaizmgu8x3F7HlQuek4vV9VBM+pr2mcmDRH2496JCVzHl28mM eWVtMf+fcA24+KROVy77DtOeVR6ZBT/jmg3ZM4mboFBzNXDlsudVQnW6ctlbRzZjr/TCEUOAVVTF cK/l9RajveOGN5hUJF9M9hq+UjnXa/nixVjvYIidTbGJv0GuVakRlYvd5C+X+iBTvTVUudTRd1/X 4BczvcbKKkd6cX14HVk50ctJzqrky4Hezgo/cfdBJjL0SlnY8mWPVjqLtlwB6Im1sOUa6HFNUnUT lbO8Zkwr3U5nrctlGZXtLbdQJzArhJExggTFaK5OWhHYDsaZxjaKbD1aAVE5w2vsbykMJcJGy2kq 53ez8wPJwLcLaN8uoEWG7e1zx69Gi7Xp4m3e9pVkGNpyzaQuj/ZQ1du8rTXD9/a5Y0sy2mz79rnj V5tPm92vUoNse/O9fe7YWmJaK79KzVVtQWpP49u8LYufEBU+nfNqbf7/zdvCkwVNX/FRaAYHnJ5l PFcbnoVzLYderKtbbeGpRbvZkDDpMIZT8kelUV7qtEtM2tGFtHqrGwblRsGGU6cFNmvTjDP4gpqj YOPYdxNdbAp1mg5RLgz4vDZu7TnqkgGMPTrxqXMiis/rw53Vz/O6cOfYAuYMr8b2dq9XZ4o9W057 +xTHNB35oRQp8kN42tRH/Cbc4AzDohwZ8DnrYNLlMjojVShJCj4UHZv0jdo7NTp8cPiWXqg3TDzq NzlHZzAuDk9Pzp4ceA0j3js53dCDGgwUIJv8DiweEp83ysLsAuGczu5e2/5np3cKZUrB5819cj6J 752d77OmJtp0rU7cj/EZ9iUKGgEfyi8tu8H9KO91eil73ktM+kLThtk0zM59gXP0S7sicM54BYdM A1x7v8UPb0/OPB173YgPxcm2XNQO4SN3bTiVHwqUbTgWuPje0Bdjyg/X3AU42P2m3tSvmhx7gDKm 4EOhsolvUHs/Ygyh9d7Yc4liZRtOT0HOR7fwoZwp9KFg2YbT/ctLFZr41B6gaNmG07lX2oUmPl1/ aF1owkX73Du9vChtCr+9M5ZFu8f14s2ioLwZ4Bw7zqZ2weesq0nnUjtnfCvBOX3r8b3e7M+k8/He 0C677smHOybHD8ABzpkNQLVTwKDl9ioIp6qziXhI8qVeX7B+d9kRHWqeAZu3gwKnDm2xKdi9tETl 6/ib56GutuQ4+yP68uwFP2pAvTpu84BxCoFz2EUJVODYi9/SbK9Ovfed+XhOejMHHKMkffiwQPO9 KIUKHIqdbbhop9A00+ID5dCAz5mv7qIddXr6pX4CPlD0bL5XjyHvOFCvAHXPJjbNR3GCqsWs+uAo fTbBgkTwlZsmVPBrvEt69LoNb7AmStfRfhxwcA6zGGs4d4HEcWV3eE6XiDORhGsbdAm3j0aUSQOc o9ROJ2690XoUSgM+x6WJLlznmFneOhJMSvvoji41JgWbCwXF0oDPMY29Xn8BC9RaxJxGIXlOoMv5 aILBr2liU3/fC5d01MnZ1TFKawtk1HmeNmVfpnRinPI2KpF9Uvsf9cPZNITtUQkc486ohGyzX3tU QkeZwimZjUrApMioRDyNv25UAt3JL6spHGP5HAS2fOo3CB1fwSbmMHl/Aya96ojgZCRE7ApDv8pr TBBxAgotxxWSoKgEFO7Gr2CCAU9AHdqlq8zB7CWgYZQetNc0wfVNQB0+glTFBMc3AQ07g7tiWkIu m69wV/SUjBZRRU8Juk+rRBWzEqNJVS50NKnVUeVCn/DxmKr66HEmMaCpyMCVi33CJy3quAq5S4NW TVq54EdcuF/FRTci0YVLo+p08XhLUMhKGriK1S5X8lfo4nl0xiUfIKgsUo5SJ6jwnZoarlz2g7V1 ylEJ+dRCDVcue22nfr3kGe4luoDFkFcue23hfI2Lrk/CxS8AVddXMSrB781V9chMxBmXfLe9wmPx XbVxNjYjo/eEC46SQVcuewzQG3Tl676X8ZkaXbnsJ8xd1XnMZR/aVGu4ctlP1lplJi3x2Ml3iyq4 vhiVkHax13osRiVw3UhdXuWoROjNruDKZc+WvuqaKEcl0DdXlRebTRKPG+PwYZojAc3o0KyjykU/ GiuCWa4MlTQ3vuawGJRAN2uVQSYIE6rJYrCYk2BndkWFxZTEFCbGKkQVYjcwFQs+9G5WMOVCZ+Nm jaZc5pyjqMqcHTFJBsZCKL6WZp5j5XxEnSaGsee3yXdmKmaZiZgEZRi/YjYCV93VuStmI+S7lxVB FaMRqIIZqHKRy9fbaqhymY84gKsy50VmiT98U7eqPoZnCQh38dRRMU2SoKTXv0JVMRlhemzlV9Fk wLWGKz9YkTIzyCpWuszK1HDlax05AQNXIXgZJKnhyiWfrfW3jlujcwQLB7mEty/cvOqp0XLfVbpE ot2mpNfxXKUbLBxwrGbKPWWYHHCYCgGPufU2uOa5ruDOhRSRAw5DS+xvX7h5f7EOl0wcTquf2WkL A0bJvHXcfikZrV5fpSp3e4m9ddxavXta4fhb7rj96iY/HtTS5AcXttbkx3vHuM9iecFs8lMr65QE +1gq90qCsbXMSczz1mqSxxafVso9trp410rF+ge+iNjGp2Vh5MTacMqvd5Uy0mbCBzJjbXyxtQwJ mxa/sdTnkBc/ZAD/s4VN74NGYNEGC2XSySmTalkDObI2NviL0KwHJpN5hEveQCxaxGdosupUE5PT HNLFgmVqgo544lPx6cVdXrMOb2AnH2zia8k4XhjPe4+bcHrJ8uis0Hib6ehUEHn3L+lD2qz53kFv 7mJTUYu+dMGc09QzqVw6Z4mKgQJ9XnPAEJtCsaab9OHOYdGHs0rjnbneLY6DXkmKNFr7vXpTJps+ W/TFiqR3FyVu9gn7w1n3SLYFOKcVOjZDeB/viM0QSKk1+ej04kKviRNJt0Cf01TLS9fFHqDy3JIf Em8KFx3yuG/jU/evNttNTjMbm7nlvc4l8tq7PDm9WCoVZNiaXMRrX0NiyexA1EZAzdCYYLz+hybS abDSdhjk2Zq0sUgj2BwWVA1tqBDfTE5hXZewU1dXurwbtgNdzgGqdDnGMywN71xEEgXyGp2FG6Ha 2ypseu/QCSbd+74ES2QkzGknju00TteiOoDeuaRXziP11lxk2oqGu72aYLpPvJuw1eUYUtQdbUF8 BpugfWiuk4g7Wyk49q21TZE6p14fdmzOAdNNfNrv6TfnBBPofSbgS98+CuOt2+Nvu9vj3cvTp8uX T0/ffsPc6XH/dHd//d3+eZ//Gz+/PF3e9oe7w8PN7fHb/wUAAP//AwBQSwMEFAAGAAgAAAAhABhq 7IfZAAAAAwEAAA8AAABkcnMvZG93bnJldi54bWxMj0FLw0AQhe+C/2EZwZvdpFWRmE0pRT0VwVYQ b9PsNAnNzobsNkn/vaMe9DKP4Q3vfZMvJ9eqgfrQeDaQzhJQxKW3DVcG3nfPNw+gQkS22HomA2cK sCwuL3LMrB/5jYZtrJSEcMjQQB1jl2kdypochpnviMU7+N5hlLWvtO1xlHDX6nmS3GuHDUtDjR2t ayqP25Mz8DLiuFqkT8PmeFifP3d3rx+blIy5vppWj6AiTfHvGL7xBR0KYdr7E9ugWgPySPyZ4t0u 5qD2v6qLXP9nL74AAAD//wMAUEsBAi0AFAAGAAgAAAAhALaDOJL+AAAA4QEAABMAAAAAAAAAAAAA AAAAAAAAAFtDb250ZW50X1R5cGVzXS54bWxQSwECLQAUAAYACAAAACEAOP0h/9YAAACUAQAACwAA AAAAAAAAAAAAAAAvAQAAX3JlbHMvLnJlbHNQSwECLQAUAAYACAAAACEA249YyjYhAAB0zQAADgAA AAAAAAAAAAAAAAAuAgAAZHJzL2Uyb0RvYy54bWxQSwECLQAUAAYACAAAACEAGGrsh9kAAAADAQAA DwAAAAAAAAAAAAAAAACQIwAAZHJzL2Rvd25yZXYueG1sUEsFBgAAAAAEAAQA8wAAAJYkAAAAAA== ">
                      <v:shape id="Skills icon circle" o:spid="_x0000_s1027" alt="Skills icon circle" style="position:absolute;width:171;height:171;visibility:visible;mso-wrap-style:square;v-text-anchor:top" coordsize="3246,324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3qTk8xAAAANsAAAAPAAAAZHJzL2Rvd25yZXYueG1sRI9BawIx FITvBf9DeIK3mtVika1RRBD2olRbwd4em9fN1s3LkqSa/ntTKPQ4zMw3zGKVbCeu5EPrWMFkXIAg rp1uuVHw/rZ9nIMIEVlj55gU/FCA1XLwsMBSuxsf6HqMjcgQDiUqMDH2pZShNmQxjF1PnL1P5y3G LH0jtcdbhttOToviWVpsOS8Y7GljqL4cv62C13OV5k8n72X62H/tdpXpL+ag1GiY1i8gIqX4H/5r V1rBdAa/X/IPkMs7AAAA//8DAFBLAQItABQABgAIAAAAIQDb4fbL7gAAAIUBAAATAAAAAAAAAAAA AAAAAAAAAABbQ29udGVudF9UeXBlc10ueG1sUEsBAi0AFAAGAAgAAAAhAFr0LFu/AAAAFQEAAAsA AAAAAAAAAAAAAAAAHwEAAF9yZWxzLy5yZWxzUEsBAi0AFAAGAAgAAAAhAHepOTzEAAAA2wAAAA8A AAAAAAAAAAAAAAAABwIAAGRycy9kb3ducmV2LnhtbFBLBQYAAAAAAwADALcAAAD4AgAAAAA= 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Skills icon symbol part 1" o:spid="_x0000_s1028" alt="Skills icon symbol part 1" style="position:absolute;left:109;top:111;width:4;height:4;visibility:visible;mso-wrap-style:square;v-text-anchor:top" coordsize="70,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aO1qNwgAAANsAAAAPAAAAZHJzL2Rvd25yZXYueG1sRI9Bi8Iw FITvC/6H8ARva2oPRapRVBC8qd0FPT6bZ1tsXmoTa91fvxEW9jjMzDfMfNmbWnTUusqygsk4AkGc W11xoeD7a/s5BeE8ssbaMil4kYPlYvAxx1TbJx+py3whAoRdigpK75tUSpeXZNCNbUMcvKttDfog 20LqFp8BbmoZR1EiDVYcFkpsaFNSfsseRsHhjOssv0Q3d7pz8hNX+9N12yk1GvarGQhPvf8P/7V3 WkGcwPtL+AFy8QsAAP//AwBQSwECLQAUAAYACAAAACEA2+H2y+4AAACFAQAAEwAAAAAAAAAAAAAA AAAAAAAAW0NvbnRlbnRfVHlwZXNdLnhtbFBLAQItABQABgAIAAAAIQBa9CxbvwAAABUBAAALAAAA AAAAAAAAAAAAAB8BAABfcmVscy8ucmVsc1BLAQItABQABgAIAAAAIQCaO1qNwgAAANsAAAAPAAAA AAAAAAAAAAAAAAcCAABkcnMvZG93bnJldi54bWxQSwUGAAAAAAMAAwC3AAAA9gIAAAAA " path="m35,l49,2r11,8l67,21r3,14l67,48,60,60,49,67,35,70,21,67,10,60,3,48,,35,3,21,10,10,21,2,35,xe" fillcolor="white [3212]" stroked="f" strokeweight="0">
                        <v:path arrowok="t" o:connecttype="custom" o:connectlocs="2,0;3,0;3,1;4,1;4,2;4,3;3,3;3,4;2,4;1,4;1,3;0,3;0,2;0,1;1,1;1,0;2,0" o:connectangles="0,0,0,0,0,0,0,0,0,0,0,0,0,0,0,0,0"/>
                      </v:shape>
                      <v:shape id="Skills icon symbol part 2" o:spid="_x0000_s1029" alt="Skills icon symbol part 2" style="position:absolute;left:49;top:51;width:72;height:71;visibility:visible;mso-wrap-style:square;v-text-anchor:top" coordsize="1362,135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cjlXvgAAANsAAAAPAAAAZHJzL2Rvd25yZXYueG1sRI/NCsIw EITvgu8QVvCmqT+IVKOoIOjRWvC6NGtbbDaliVp9eiMIHoeZ+YZZrltTiQc1rrSsYDSMQBBnVpec K0jP+8EchPPIGivLpOBFDtarbmeJsbZPPtEj8bkIEHYxKii8r2MpXVaQQTe0NXHwrrYx6INscqkb fAa4qeQ4imbSYMlhocCadgVlt+RuFFjaI7+zl04ux5HTs4PdbtOpUv1eu1mA8NT6f/jXPmgF0wl8 v4QfIFcfAAAA//8DAFBLAQItABQABgAIAAAAIQDb4fbL7gAAAIUBAAATAAAAAAAAAAAAAAAAAAAA AABbQ29udGVudF9UeXBlc10ueG1sUEsBAi0AFAAGAAgAAAAhAFr0LFu/AAAAFQEAAAsAAAAAAAAA AAAAAAAAHwEAAF9yZWxzLy5yZWxzUEsBAi0AFAAGAAgAAAAhALNyOVe+AAAA2wAAAA8AAAAAAAAA AAAAAAAABwIAAGRycy9kb3ducmV2LnhtbFBLBQYAAAAAAwADALcAAADyAgAAAAA= 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fillcolor="white [3212]" stroked="f" strokeweight="0">
                        <v:path arrowok="t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,0,0,0,0,0,0,0,0,0,0,0,0,0,0,0,0,0,0,0,0,0,0,0,0,0,0,0,0,0,0,0,0,0,0,0,0,0,0,0,0,0,0,0,0,0,0,0,0,0,0,0,0,0,0,0,0,0,0"/>
                        <o:lock v:ext="edit" verticies="t"/>
                      </v:shape>
                      <v:shape id="Skills icon symbol part 3" o:spid="_x0000_s1030" alt="Skills icon symbol part 3" style="position:absolute;left:89;top:49;width:34;height:34;visibility:visible;mso-wrap-style:square;v-text-anchor:top" coordsize="640,66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4IFqxAAAANsAAAAPAAAAZHJzL2Rvd25yZXYueG1sRI/NasMw EITvhbyD2EBvjZwSUuNECYmhNJdS6uQBFmn901orx5Id5+2rQqHHYWa+Ybb7ybZipN43jhUsFwkI Yu1Mw5WCy/n1KQXhA7LB1jEpuJOH/W72sMXMuBt/0liESkQI+wwV1CF0mZRe12TRL1xHHL3S9RZD lH0lTY+3CLetfE6StbTYcFyosaO8Jv1dDFZB/nINuT6+r5d5+nadhtJ/fJVaqcf5dNiACDSF//Bf +2QUrFbw+yX+ALn7AQAA//8DAFBLAQItABQABgAIAAAAIQDb4fbL7gAAAIUBAAATAAAAAAAAAAAA AAAAAAAAAABbQ29udGVudF9UeXBlc10ueG1sUEsBAi0AFAAGAAgAAAAhAFr0LFu/AAAAFQEAAAsA AAAAAAAAAAAAAAAAHwEAAF9yZWxzLy5yZWxzUEsBAi0AFAAGAAgAAAAhAMzggWrEAAAA2wAAAA8A AAAAAAAAAAAAAAAABwIAAGRycy9kb3ducmV2LnhtbFBLBQYAAAAAAwADALcAAAD4AgAAAAA= 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fillcolor="white [3212]" stroked="f" strokeweight="0">
                        <v:path arrowok="t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,0,0,0,0,0,0,0,0,0,0,0,0,0,0,0,0,0,0,0,0,0,0,0,0,0,0,0,0,0,0,0,0,0,0,0,0,0,0,0,0,0,0,0,0,0,0,0,0,0,0,0,0,0,0,0,0,0"/>
                      </v:shape>
                      <v:shape id="Skills icon symbol part 4" o:spid="_x0000_s1031" alt="Skills icon symbol part 4" style="position:absolute;left:52;top:93;width:30;height:32;visibility:visible;mso-wrap-style:square;v-text-anchor:top" coordsize="578,60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2MlIIwQAAANsAAAAPAAAAZHJzL2Rvd25yZXYueG1sRI9BawIx FITvBf9DeAVvNduiolujuILgteqhx8fmmaxuXsIm1fXfG6HgcZiZb5jFqnetuFIXG88KPkcFCOLa 64aNguNh+zEDEROyxtYzKbhThNVy8LbAUvsb/9B1n4zIEI4lKrAphVLKWFtyGEc+EGfv5DuHKcvO SN3hLcNdK7+KYiodNpwXLAbaWKov+z+nYGNOh7CrJtV2Hsbn2fzXmjZVSg3f+/U3iER9eoX/2zut YDyB55f8A+TyAQAA//8DAFBLAQItABQABgAIAAAAIQDb4fbL7gAAAIUBAAATAAAAAAAAAAAAAAAA AAAAAABbQ29udGVudF9UeXBlc10ueG1sUEsBAi0AFAAGAAgAAAAhAFr0LFu/AAAAFQEAAAsAAAAA AAAAAAAAAAAAHwEAAF9yZWxzLy5yZWxzUEsBAi0AFAAGAAgAAAAhAHYyUgjBAAAA2wAAAA8AAAAA AAAAAAAAAAAABwIAAGRycy9kb3ducmV2LnhtbFBLBQYAAAAAAwADALcAAAD1AgAAAAA= 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fillcolor="white [3212]" stroked="f" strokeweight="0">
                        <v:path arrowok="t" o:connecttype="custom" o:connectlocs="22,3;12,15;9,16;8,18;6,21;5,24;4,26;4,28;5,28;8,26;11,25;14,23;15,20;16,19;30,11;19,22;17,25;15,27;13,29;10,30;8,31;7,31;5,32;4,32;2,32;1,32;0,31;0,29;0,28;0,26;0,26;0,25;1,24;2,21;3,19;4,16;6,14;9,12;19,0" o:connectangles="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87" w:type="dxa"/>
          </w:tcPr>
          <w:p w14:paraId="6A31E380" w14:textId="77777777" w:rsidR="00263ABE" w:rsidRDefault="00263ABE" w:rsidP="00AD6216">
            <w:pPr>
              <w:pStyle w:val="Heading1"/>
              <w:rPr>
                <w:rFonts w:cstheme="majorHAnsi"/>
              </w:rPr>
            </w:pPr>
          </w:p>
          <w:p w14:paraId="1CB9DEFE" w14:textId="3C85F653" w:rsidR="001C4C02" w:rsidRPr="0050181D" w:rsidRDefault="00000000" w:rsidP="00AD6216">
            <w:pPr>
              <w:pStyle w:val="Heading1"/>
              <w:rPr>
                <w:rFonts w:cstheme="majorHAnsi"/>
              </w:rPr>
            </w:pPr>
            <w:sdt>
              <w:sdtPr>
                <w:rPr>
                  <w:rFonts w:cstheme="majorHAnsi"/>
                </w:rPr>
                <w:alias w:val="Skills:"/>
                <w:tag w:val="Skills:"/>
                <w:id w:val="-925109897"/>
                <w:placeholder>
                  <w:docPart w:val="746C9A4DE18640C7B6E02C9D25081D5E"/>
                </w:placeholder>
                <w:temporary/>
                <w:showingPlcHdr/>
                <w15:appearance w15:val="hidden"/>
              </w:sdtPr>
              <w:sdtContent>
                <w:r>
                  <w:rPr>
                    <w:rFonts w:cstheme="majorHAnsi"/>
                  </w:rPr>
                  <w:t>Skills</w:t>
                </w:r>
              </w:sdtContent>
            </w:sdt>
          </w:p>
        </w:tc>
      </w:tr>
    </w:tbl>
    <w:tbl>
      <w:tblPr>
        <w:tblStyle w:val="TableGridLight"/>
        <w:tblW w:w="5000" w:type="pct"/>
        <w:tblInd w:w="4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4320"/>
        <w:gridCol w:w="4320"/>
      </w:tblGrid>
      <w:tr w:rsidR="00143224" w:rsidRPr="0050181D" w14:paraId="47889B57" w14:textId="77777777" w:rsidTr="00CF0334">
        <w:tc>
          <w:tcPr>
            <w:tcW w:w="4320" w:type="dxa"/>
          </w:tcPr>
          <w:p w14:paraId="0085CED8" w14:textId="3F8F0B68" w:rsidR="001C4C02" w:rsidRDefault="001C4C02" w:rsidP="009940FC">
            <w:pPr>
              <w:pStyle w:val="ListBullet"/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CEG &amp; flagship programme management</w:t>
            </w:r>
          </w:p>
          <w:p w14:paraId="62C68DED" w14:textId="7BBA8FFA" w:rsidR="009940FC" w:rsidRPr="009940FC" w:rsidRDefault="009940FC" w:rsidP="009940FC">
            <w:pPr>
              <w:pStyle w:val="ListBullet"/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Employee listening &amp; insights translation</w:t>
            </w:r>
          </w:p>
          <w:p w14:paraId="3B236F7B" w14:textId="77777777" w:rsidR="009940FC" w:rsidRDefault="009940FC" w:rsidP="009940FC">
            <w:pPr>
              <w:pStyle w:val="ListBullet"/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Women in Tech &amp; multi-generational inclusion </w:t>
            </w:r>
          </w:p>
          <w:p w14:paraId="213CF8D9" w14:textId="77777777" w:rsidR="009940FC" w:rsidRDefault="009940FC" w:rsidP="009940FC">
            <w:pPr>
              <w:pStyle w:val="ListBullet"/>
              <w:numPr>
                <w:ilvl w:val="0"/>
                <w:numId w:val="0"/>
              </w:numPr>
              <w:spacing w:after="80"/>
              <w:ind w:left="360"/>
              <w:rPr>
                <w:rFonts w:asciiTheme="majorHAnsi" w:hAnsiTheme="majorHAnsi" w:cstheme="majorHAnsi"/>
              </w:rPr>
            </w:pPr>
          </w:p>
          <w:p w14:paraId="75166E29" w14:textId="2213A7A7" w:rsidR="00AE572D" w:rsidRPr="0050181D" w:rsidRDefault="00AE572D" w:rsidP="009940FC">
            <w:pPr>
              <w:pStyle w:val="ListBullet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</w:rPr>
            </w:pPr>
          </w:p>
        </w:tc>
        <w:tc>
          <w:tcPr>
            <w:tcW w:w="4320" w:type="dxa"/>
            <w:tcMar>
              <w:left w:w="576" w:type="dxa"/>
            </w:tcMar>
          </w:tcPr>
          <w:p w14:paraId="2A33D66B" w14:textId="77E7A7E0" w:rsidR="009940FC" w:rsidRDefault="009940FC" w:rsidP="009940FC">
            <w:pPr>
              <w:pStyle w:val="ListBullet"/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Program &amp; policy governance</w:t>
            </w:r>
          </w:p>
          <w:p w14:paraId="58B15BB0" w14:textId="00E5B7B3" w:rsidR="00F904FC" w:rsidRDefault="009940FC" w:rsidP="009940FC">
            <w:pPr>
              <w:pStyle w:val="ListBullet"/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Budget &amp; vendor management</w:t>
            </w:r>
          </w:p>
          <w:p w14:paraId="271764F4" w14:textId="5CC272F3" w:rsidR="00F904FC" w:rsidRPr="009940FC" w:rsidRDefault="009940FC" w:rsidP="009940FC">
            <w:pPr>
              <w:pStyle w:val="ListBullet"/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Stakeholder &amp; cross-function partnership</w:t>
            </w:r>
          </w:p>
        </w:tc>
      </w:tr>
    </w:tbl>
    <w:tbl>
      <w:tblPr>
        <w:tblStyle w:val="TableGrid"/>
        <w:tblW w:w="10430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25"/>
        <w:gridCol w:w="8649"/>
        <w:gridCol w:w="8649"/>
      </w:tblGrid>
      <w:tr w:rsidR="001C4C02" w:rsidRPr="0050181D" w14:paraId="0C9B4FAD" w14:textId="77777777" w:rsidTr="00B849C1">
        <w:tc>
          <w:tcPr>
            <w:tcW w:w="725" w:type="dxa"/>
            <w:tcMar>
              <w:right w:w="216" w:type="dxa"/>
            </w:tcMar>
            <w:vAlign w:val="bottom"/>
          </w:tcPr>
          <w:p w14:paraId="1B109CBA" w14:textId="77777777" w:rsidR="001C4C02" w:rsidRPr="0050181D" w:rsidRDefault="001C4C02" w:rsidP="007D4A07">
            <w:pPr>
              <w:pStyle w:val="Icons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inline distT="0" distB="0" distL="0" distR="0" wp14:anchorId="20338760" wp14:editId="73DD2372">
                      <wp:extent cx="274320" cy="274320"/>
                      <wp:effectExtent l="0" t="0" r="0" b="0"/>
                      <wp:docPr id="18" name="Education in circle icon" descr="Educatio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9" name="Education icon circle" descr="Education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" name="Education icon symbol" descr="Education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0" y="57"/>
                                  <a:ext cx="94" cy="56"/>
                                </a:xfrm>
                                <a:custGeom>
                                  <a:avLst/>
                                  <a:gdLst>
                                    <a:gd name="T0" fmla="*/ 87 w 1789"/>
                                    <a:gd name="T1" fmla="*/ 832 h 1079"/>
                                    <a:gd name="T2" fmla="*/ 148 w 1789"/>
                                    <a:gd name="T3" fmla="*/ 809 h 1079"/>
                                    <a:gd name="T4" fmla="*/ 1252 w 1789"/>
                                    <a:gd name="T5" fmla="*/ 549 h 1079"/>
                                    <a:gd name="T6" fmla="*/ 838 w 1789"/>
                                    <a:gd name="T7" fmla="*/ 637 h 1079"/>
                                    <a:gd name="T8" fmla="*/ 400 w 1789"/>
                                    <a:gd name="T9" fmla="*/ 538 h 1079"/>
                                    <a:gd name="T10" fmla="*/ 397 w 1789"/>
                                    <a:gd name="T11" fmla="*/ 702 h 1079"/>
                                    <a:gd name="T12" fmla="*/ 396 w 1789"/>
                                    <a:gd name="T13" fmla="*/ 815 h 1079"/>
                                    <a:gd name="T14" fmla="*/ 432 w 1789"/>
                                    <a:gd name="T15" fmla="*/ 907 h 1079"/>
                                    <a:gd name="T16" fmla="*/ 685 w 1789"/>
                                    <a:gd name="T17" fmla="*/ 981 h 1079"/>
                                    <a:gd name="T18" fmla="*/ 894 w 1789"/>
                                    <a:gd name="T19" fmla="*/ 1006 h 1079"/>
                                    <a:gd name="T20" fmla="*/ 1128 w 1789"/>
                                    <a:gd name="T21" fmla="*/ 968 h 1079"/>
                                    <a:gd name="T22" fmla="*/ 1372 w 1789"/>
                                    <a:gd name="T23" fmla="*/ 896 h 1079"/>
                                    <a:gd name="T24" fmla="*/ 1400 w 1789"/>
                                    <a:gd name="T25" fmla="*/ 622 h 1079"/>
                                    <a:gd name="T26" fmla="*/ 772 w 1789"/>
                                    <a:gd name="T27" fmla="*/ 90 h 1079"/>
                                    <a:gd name="T28" fmla="*/ 521 w 1789"/>
                                    <a:gd name="T29" fmla="*/ 164 h 1079"/>
                                    <a:gd name="T30" fmla="*/ 261 w 1789"/>
                                    <a:gd name="T31" fmla="*/ 249 h 1079"/>
                                    <a:gd name="T32" fmla="*/ 99 w 1789"/>
                                    <a:gd name="T33" fmla="*/ 305 h 1079"/>
                                    <a:gd name="T34" fmla="*/ 109 w 1789"/>
                                    <a:gd name="T35" fmla="*/ 330 h 1079"/>
                                    <a:gd name="T36" fmla="*/ 291 w 1789"/>
                                    <a:gd name="T37" fmla="*/ 391 h 1079"/>
                                    <a:gd name="T38" fmla="*/ 556 w 1789"/>
                                    <a:gd name="T39" fmla="*/ 476 h 1079"/>
                                    <a:gd name="T40" fmla="*/ 802 w 1789"/>
                                    <a:gd name="T41" fmla="*/ 548 h 1079"/>
                                    <a:gd name="T42" fmla="*/ 1032 w 1789"/>
                                    <a:gd name="T43" fmla="*/ 538 h 1079"/>
                                    <a:gd name="T44" fmla="*/ 1267 w 1789"/>
                                    <a:gd name="T45" fmla="*/ 469 h 1079"/>
                                    <a:gd name="T46" fmla="*/ 1515 w 1789"/>
                                    <a:gd name="T47" fmla="*/ 392 h 1079"/>
                                    <a:gd name="T48" fmla="*/ 1688 w 1789"/>
                                    <a:gd name="T49" fmla="*/ 337 h 1079"/>
                                    <a:gd name="T50" fmla="*/ 1724 w 1789"/>
                                    <a:gd name="T51" fmla="*/ 316 h 1079"/>
                                    <a:gd name="T52" fmla="*/ 1665 w 1789"/>
                                    <a:gd name="T53" fmla="*/ 292 h 1079"/>
                                    <a:gd name="T54" fmla="*/ 1470 w 1789"/>
                                    <a:gd name="T55" fmla="*/ 229 h 1079"/>
                                    <a:gd name="T56" fmla="*/ 1217 w 1789"/>
                                    <a:gd name="T57" fmla="*/ 150 h 1079"/>
                                    <a:gd name="T58" fmla="*/ 990 w 1789"/>
                                    <a:gd name="T59" fmla="*/ 85 h 1079"/>
                                    <a:gd name="T60" fmla="*/ 964 w 1789"/>
                                    <a:gd name="T61" fmla="*/ 6 h 1079"/>
                                    <a:gd name="T62" fmla="*/ 1186 w 1789"/>
                                    <a:gd name="T63" fmla="*/ 67 h 1079"/>
                                    <a:gd name="T64" fmla="*/ 1435 w 1789"/>
                                    <a:gd name="T65" fmla="*/ 144 h 1079"/>
                                    <a:gd name="T66" fmla="*/ 1638 w 1789"/>
                                    <a:gd name="T67" fmla="*/ 209 h 1079"/>
                                    <a:gd name="T68" fmla="*/ 1727 w 1789"/>
                                    <a:gd name="T69" fmla="*/ 239 h 1079"/>
                                    <a:gd name="T70" fmla="*/ 1789 w 1789"/>
                                    <a:gd name="T71" fmla="*/ 316 h 1079"/>
                                    <a:gd name="T72" fmla="*/ 1740 w 1789"/>
                                    <a:gd name="T73" fmla="*/ 392 h 1079"/>
                                    <a:gd name="T74" fmla="*/ 1489 w 1789"/>
                                    <a:gd name="T75" fmla="*/ 476 h 1079"/>
                                    <a:gd name="T76" fmla="*/ 1471 w 1789"/>
                                    <a:gd name="T77" fmla="*/ 862 h 1079"/>
                                    <a:gd name="T78" fmla="*/ 1416 w 1789"/>
                                    <a:gd name="T79" fmla="*/ 950 h 1079"/>
                                    <a:gd name="T80" fmla="*/ 1144 w 1789"/>
                                    <a:gd name="T81" fmla="*/ 1034 h 1079"/>
                                    <a:gd name="T82" fmla="*/ 917 w 1789"/>
                                    <a:gd name="T83" fmla="*/ 1078 h 1079"/>
                                    <a:gd name="T84" fmla="*/ 719 w 1789"/>
                                    <a:gd name="T85" fmla="*/ 1059 h 1079"/>
                                    <a:gd name="T86" fmla="*/ 438 w 1789"/>
                                    <a:gd name="T87" fmla="*/ 980 h 1079"/>
                                    <a:gd name="T88" fmla="*/ 332 w 1789"/>
                                    <a:gd name="T89" fmla="*/ 875 h 1079"/>
                                    <a:gd name="T90" fmla="*/ 329 w 1789"/>
                                    <a:gd name="T91" fmla="*/ 763 h 1079"/>
                                    <a:gd name="T92" fmla="*/ 331 w 1789"/>
                                    <a:gd name="T93" fmla="*/ 605 h 1079"/>
                                    <a:gd name="T94" fmla="*/ 331 w 1789"/>
                                    <a:gd name="T95" fmla="*/ 514 h 1079"/>
                                    <a:gd name="T96" fmla="*/ 242 w 1789"/>
                                    <a:gd name="T97" fmla="*/ 454 h 1079"/>
                                    <a:gd name="T98" fmla="*/ 157 w 1789"/>
                                    <a:gd name="T99" fmla="*/ 523 h 1079"/>
                                    <a:gd name="T100" fmla="*/ 158 w 1789"/>
                                    <a:gd name="T101" fmla="*/ 632 h 1079"/>
                                    <a:gd name="T102" fmla="*/ 185 w 1789"/>
                                    <a:gd name="T103" fmla="*/ 706 h 1079"/>
                                    <a:gd name="T104" fmla="*/ 240 w 1789"/>
                                    <a:gd name="T105" fmla="*/ 859 h 1079"/>
                                    <a:gd name="T106" fmla="*/ 1 w 1789"/>
                                    <a:gd name="T107" fmla="*/ 920 h 1079"/>
                                    <a:gd name="T108" fmla="*/ 45 w 1789"/>
                                    <a:gd name="T109" fmla="*/ 733 h 1079"/>
                                    <a:gd name="T110" fmla="*/ 85 w 1789"/>
                                    <a:gd name="T111" fmla="*/ 631 h 1079"/>
                                    <a:gd name="T112" fmla="*/ 85 w 1789"/>
                                    <a:gd name="T113" fmla="*/ 520 h 1079"/>
                                    <a:gd name="T114" fmla="*/ 84 w 1789"/>
                                    <a:gd name="T115" fmla="*/ 433 h 1079"/>
                                    <a:gd name="T116" fmla="*/ 32 w 1789"/>
                                    <a:gd name="T117" fmla="*/ 371 h 1079"/>
                                    <a:gd name="T118" fmla="*/ 31 w 1789"/>
                                    <a:gd name="T119" fmla="*/ 272 h 1079"/>
                                    <a:gd name="T120" fmla="*/ 154 w 1789"/>
                                    <a:gd name="T121" fmla="*/ 212 h 1079"/>
                                    <a:gd name="T122" fmla="*/ 414 w 1789"/>
                                    <a:gd name="T123" fmla="*/ 126 h 1079"/>
                                    <a:gd name="T124" fmla="*/ 686 w 1789"/>
                                    <a:gd name="T125" fmla="*/ 41 h 10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89" h="1079">
                                      <a:moveTo>
                                        <a:pt x="123" y="777"/>
                                      </a:moveTo>
                                      <a:lnTo>
                                        <a:pt x="118" y="779"/>
                                      </a:lnTo>
                                      <a:lnTo>
                                        <a:pt x="112" y="786"/>
                                      </a:lnTo>
                                      <a:lnTo>
                                        <a:pt x="104" y="798"/>
                                      </a:lnTo>
                                      <a:lnTo>
                                        <a:pt x="95" y="813"/>
                                      </a:lnTo>
                                      <a:lnTo>
                                        <a:pt x="87" y="832"/>
                                      </a:lnTo>
                                      <a:lnTo>
                                        <a:pt x="80" y="855"/>
                                      </a:lnTo>
                                      <a:lnTo>
                                        <a:pt x="75" y="881"/>
                                      </a:lnTo>
                                      <a:lnTo>
                                        <a:pt x="166" y="881"/>
                                      </a:lnTo>
                                      <a:lnTo>
                                        <a:pt x="162" y="852"/>
                                      </a:lnTo>
                                      <a:lnTo>
                                        <a:pt x="155" y="828"/>
                                      </a:lnTo>
                                      <a:lnTo>
                                        <a:pt x="148" y="809"/>
                                      </a:lnTo>
                                      <a:lnTo>
                                        <a:pt x="140" y="793"/>
                                      </a:lnTo>
                                      <a:lnTo>
                                        <a:pt x="133" y="783"/>
                                      </a:lnTo>
                                      <a:lnTo>
                                        <a:pt x="127" y="778"/>
                                      </a:lnTo>
                                      <a:lnTo>
                                        <a:pt x="123" y="777"/>
                                      </a:lnTo>
                                      <a:close/>
                                      <a:moveTo>
                                        <a:pt x="1400" y="502"/>
                                      </a:moveTo>
                                      <a:lnTo>
                                        <a:pt x="1252" y="549"/>
                                      </a:lnTo>
                                      <a:lnTo>
                                        <a:pt x="1107" y="594"/>
                                      </a:lnTo>
                                      <a:lnTo>
                                        <a:pt x="962" y="636"/>
                                      </a:lnTo>
                                      <a:lnTo>
                                        <a:pt x="932" y="642"/>
                                      </a:lnTo>
                                      <a:lnTo>
                                        <a:pt x="900" y="645"/>
                                      </a:lnTo>
                                      <a:lnTo>
                                        <a:pt x="868" y="643"/>
                                      </a:lnTo>
                                      <a:lnTo>
                                        <a:pt x="838" y="637"/>
                                      </a:lnTo>
                                      <a:lnTo>
                                        <a:pt x="693" y="594"/>
                                      </a:lnTo>
                                      <a:lnTo>
                                        <a:pt x="548" y="549"/>
                                      </a:lnTo>
                                      <a:lnTo>
                                        <a:pt x="401" y="503"/>
                                      </a:lnTo>
                                      <a:lnTo>
                                        <a:pt x="400" y="509"/>
                                      </a:lnTo>
                                      <a:lnTo>
                                        <a:pt x="400" y="520"/>
                                      </a:lnTo>
                                      <a:lnTo>
                                        <a:pt x="400" y="538"/>
                                      </a:lnTo>
                                      <a:lnTo>
                                        <a:pt x="399" y="560"/>
                                      </a:lnTo>
                                      <a:lnTo>
                                        <a:pt x="399" y="585"/>
                                      </a:lnTo>
                                      <a:lnTo>
                                        <a:pt x="398" y="613"/>
                                      </a:lnTo>
                                      <a:lnTo>
                                        <a:pt x="398" y="643"/>
                                      </a:lnTo>
                                      <a:lnTo>
                                        <a:pt x="397" y="673"/>
                                      </a:lnTo>
                                      <a:lnTo>
                                        <a:pt x="397" y="702"/>
                                      </a:lnTo>
                                      <a:lnTo>
                                        <a:pt x="397" y="730"/>
                                      </a:lnTo>
                                      <a:lnTo>
                                        <a:pt x="397" y="756"/>
                                      </a:lnTo>
                                      <a:lnTo>
                                        <a:pt x="397" y="778"/>
                                      </a:lnTo>
                                      <a:lnTo>
                                        <a:pt x="396" y="795"/>
                                      </a:lnTo>
                                      <a:lnTo>
                                        <a:pt x="396" y="809"/>
                                      </a:lnTo>
                                      <a:lnTo>
                                        <a:pt x="396" y="815"/>
                                      </a:lnTo>
                                      <a:lnTo>
                                        <a:pt x="398" y="838"/>
                                      </a:lnTo>
                                      <a:lnTo>
                                        <a:pt x="400" y="857"/>
                                      </a:lnTo>
                                      <a:lnTo>
                                        <a:pt x="404" y="874"/>
                                      </a:lnTo>
                                      <a:lnTo>
                                        <a:pt x="410" y="887"/>
                                      </a:lnTo>
                                      <a:lnTo>
                                        <a:pt x="419" y="898"/>
                                      </a:lnTo>
                                      <a:lnTo>
                                        <a:pt x="432" y="907"/>
                                      </a:lnTo>
                                      <a:lnTo>
                                        <a:pt x="448" y="914"/>
                                      </a:lnTo>
                                      <a:lnTo>
                                        <a:pt x="503" y="931"/>
                                      </a:lnTo>
                                      <a:lnTo>
                                        <a:pt x="554" y="946"/>
                                      </a:lnTo>
                                      <a:lnTo>
                                        <a:pt x="600" y="959"/>
                                      </a:lnTo>
                                      <a:lnTo>
                                        <a:pt x="644" y="971"/>
                                      </a:lnTo>
                                      <a:lnTo>
                                        <a:pt x="685" y="981"/>
                                      </a:lnTo>
                                      <a:lnTo>
                                        <a:pt x="723" y="989"/>
                                      </a:lnTo>
                                      <a:lnTo>
                                        <a:pt x="759" y="996"/>
                                      </a:lnTo>
                                      <a:lnTo>
                                        <a:pt x="793" y="1001"/>
                                      </a:lnTo>
                                      <a:lnTo>
                                        <a:pt x="827" y="1004"/>
                                      </a:lnTo>
                                      <a:lnTo>
                                        <a:pt x="861" y="1006"/>
                                      </a:lnTo>
                                      <a:lnTo>
                                        <a:pt x="894" y="1006"/>
                                      </a:lnTo>
                                      <a:lnTo>
                                        <a:pt x="929" y="1004"/>
                                      </a:lnTo>
                                      <a:lnTo>
                                        <a:pt x="964" y="1000"/>
                                      </a:lnTo>
                                      <a:lnTo>
                                        <a:pt x="1001" y="995"/>
                                      </a:lnTo>
                                      <a:lnTo>
                                        <a:pt x="1041" y="988"/>
                                      </a:lnTo>
                                      <a:lnTo>
                                        <a:pt x="1083" y="979"/>
                                      </a:lnTo>
                                      <a:lnTo>
                                        <a:pt x="1128" y="968"/>
                                      </a:lnTo>
                                      <a:lnTo>
                                        <a:pt x="1178" y="956"/>
                                      </a:lnTo>
                                      <a:lnTo>
                                        <a:pt x="1231" y="941"/>
                                      </a:lnTo>
                                      <a:lnTo>
                                        <a:pt x="1289" y="925"/>
                                      </a:lnTo>
                                      <a:lnTo>
                                        <a:pt x="1352" y="907"/>
                                      </a:lnTo>
                                      <a:lnTo>
                                        <a:pt x="1362" y="903"/>
                                      </a:lnTo>
                                      <a:lnTo>
                                        <a:pt x="1372" y="896"/>
                                      </a:lnTo>
                                      <a:lnTo>
                                        <a:pt x="1382" y="886"/>
                                      </a:lnTo>
                                      <a:lnTo>
                                        <a:pt x="1390" y="876"/>
                                      </a:lnTo>
                                      <a:lnTo>
                                        <a:pt x="1395" y="865"/>
                                      </a:lnTo>
                                      <a:lnTo>
                                        <a:pt x="1398" y="855"/>
                                      </a:lnTo>
                                      <a:lnTo>
                                        <a:pt x="1400" y="739"/>
                                      </a:lnTo>
                                      <a:lnTo>
                                        <a:pt x="1400" y="622"/>
                                      </a:lnTo>
                                      <a:lnTo>
                                        <a:pt x="1400" y="502"/>
                                      </a:lnTo>
                                      <a:close/>
                                      <a:moveTo>
                                        <a:pt x="898" y="74"/>
                                      </a:moveTo>
                                      <a:lnTo>
                                        <a:pt x="864" y="75"/>
                                      </a:lnTo>
                                      <a:lnTo>
                                        <a:pt x="831" y="78"/>
                                      </a:lnTo>
                                      <a:lnTo>
                                        <a:pt x="800" y="83"/>
                                      </a:lnTo>
                                      <a:lnTo>
                                        <a:pt x="772" y="90"/>
                                      </a:lnTo>
                                      <a:lnTo>
                                        <a:pt x="735" y="100"/>
                                      </a:lnTo>
                                      <a:lnTo>
                                        <a:pt x="696" y="111"/>
                                      </a:lnTo>
                                      <a:lnTo>
                                        <a:pt x="655" y="123"/>
                                      </a:lnTo>
                                      <a:lnTo>
                                        <a:pt x="611" y="136"/>
                                      </a:lnTo>
                                      <a:lnTo>
                                        <a:pt x="566" y="150"/>
                                      </a:lnTo>
                                      <a:lnTo>
                                        <a:pt x="521" y="164"/>
                                      </a:lnTo>
                                      <a:lnTo>
                                        <a:pt x="475" y="178"/>
                                      </a:lnTo>
                                      <a:lnTo>
                                        <a:pt x="430" y="193"/>
                                      </a:lnTo>
                                      <a:lnTo>
                                        <a:pt x="385" y="207"/>
                                      </a:lnTo>
                                      <a:lnTo>
                                        <a:pt x="342" y="221"/>
                                      </a:lnTo>
                                      <a:lnTo>
                                        <a:pt x="301" y="235"/>
                                      </a:lnTo>
                                      <a:lnTo>
                                        <a:pt x="261" y="249"/>
                                      </a:lnTo>
                                      <a:lnTo>
                                        <a:pt x="224" y="261"/>
                                      </a:lnTo>
                                      <a:lnTo>
                                        <a:pt x="191" y="272"/>
                                      </a:lnTo>
                                      <a:lnTo>
                                        <a:pt x="161" y="283"/>
                                      </a:lnTo>
                                      <a:lnTo>
                                        <a:pt x="135" y="291"/>
                                      </a:lnTo>
                                      <a:lnTo>
                                        <a:pt x="115" y="299"/>
                                      </a:lnTo>
                                      <a:lnTo>
                                        <a:pt x="99" y="305"/>
                                      </a:lnTo>
                                      <a:lnTo>
                                        <a:pt x="92" y="309"/>
                                      </a:lnTo>
                                      <a:lnTo>
                                        <a:pt x="90" y="313"/>
                                      </a:lnTo>
                                      <a:lnTo>
                                        <a:pt x="90" y="318"/>
                                      </a:lnTo>
                                      <a:lnTo>
                                        <a:pt x="92" y="323"/>
                                      </a:lnTo>
                                      <a:lnTo>
                                        <a:pt x="94" y="325"/>
                                      </a:lnTo>
                                      <a:lnTo>
                                        <a:pt x="109" y="330"/>
                                      </a:lnTo>
                                      <a:lnTo>
                                        <a:pt x="129" y="337"/>
                                      </a:lnTo>
                                      <a:lnTo>
                                        <a:pt x="154" y="346"/>
                                      </a:lnTo>
                                      <a:lnTo>
                                        <a:pt x="183" y="356"/>
                                      </a:lnTo>
                                      <a:lnTo>
                                        <a:pt x="216" y="367"/>
                                      </a:lnTo>
                                      <a:lnTo>
                                        <a:pt x="252" y="379"/>
                                      </a:lnTo>
                                      <a:lnTo>
                                        <a:pt x="291" y="391"/>
                                      </a:lnTo>
                                      <a:lnTo>
                                        <a:pt x="332" y="405"/>
                                      </a:lnTo>
                                      <a:lnTo>
                                        <a:pt x="375" y="419"/>
                                      </a:lnTo>
                                      <a:lnTo>
                                        <a:pt x="419" y="433"/>
                                      </a:lnTo>
                                      <a:lnTo>
                                        <a:pt x="465" y="447"/>
                                      </a:lnTo>
                                      <a:lnTo>
                                        <a:pt x="510" y="462"/>
                                      </a:lnTo>
                                      <a:lnTo>
                                        <a:pt x="556" y="476"/>
                                      </a:lnTo>
                                      <a:lnTo>
                                        <a:pt x="601" y="490"/>
                                      </a:lnTo>
                                      <a:lnTo>
                                        <a:pt x="646" y="503"/>
                                      </a:lnTo>
                                      <a:lnTo>
                                        <a:pt x="688" y="516"/>
                                      </a:lnTo>
                                      <a:lnTo>
                                        <a:pt x="729" y="528"/>
                                      </a:lnTo>
                                      <a:lnTo>
                                        <a:pt x="767" y="538"/>
                                      </a:lnTo>
                                      <a:lnTo>
                                        <a:pt x="802" y="548"/>
                                      </a:lnTo>
                                      <a:lnTo>
                                        <a:pt x="840" y="556"/>
                                      </a:lnTo>
                                      <a:lnTo>
                                        <a:pt x="880" y="560"/>
                                      </a:lnTo>
                                      <a:lnTo>
                                        <a:pt x="921" y="560"/>
                                      </a:lnTo>
                                      <a:lnTo>
                                        <a:pt x="961" y="555"/>
                                      </a:lnTo>
                                      <a:lnTo>
                                        <a:pt x="1000" y="547"/>
                                      </a:lnTo>
                                      <a:lnTo>
                                        <a:pt x="1032" y="538"/>
                                      </a:lnTo>
                                      <a:lnTo>
                                        <a:pt x="1066" y="529"/>
                                      </a:lnTo>
                                      <a:lnTo>
                                        <a:pt x="1103" y="518"/>
                                      </a:lnTo>
                                      <a:lnTo>
                                        <a:pt x="1142" y="507"/>
                                      </a:lnTo>
                                      <a:lnTo>
                                        <a:pt x="1183" y="495"/>
                                      </a:lnTo>
                                      <a:lnTo>
                                        <a:pt x="1225" y="482"/>
                                      </a:lnTo>
                                      <a:lnTo>
                                        <a:pt x="1267" y="469"/>
                                      </a:lnTo>
                                      <a:lnTo>
                                        <a:pt x="1310" y="456"/>
                                      </a:lnTo>
                                      <a:lnTo>
                                        <a:pt x="1353" y="443"/>
                                      </a:lnTo>
                                      <a:lnTo>
                                        <a:pt x="1395" y="430"/>
                                      </a:lnTo>
                                      <a:lnTo>
                                        <a:pt x="1436" y="417"/>
                                      </a:lnTo>
                                      <a:lnTo>
                                        <a:pt x="1476" y="405"/>
                                      </a:lnTo>
                                      <a:lnTo>
                                        <a:pt x="1515" y="392"/>
                                      </a:lnTo>
                                      <a:lnTo>
                                        <a:pt x="1551" y="381"/>
                                      </a:lnTo>
                                      <a:lnTo>
                                        <a:pt x="1585" y="370"/>
                                      </a:lnTo>
                                      <a:lnTo>
                                        <a:pt x="1616" y="360"/>
                                      </a:lnTo>
                                      <a:lnTo>
                                        <a:pt x="1644" y="351"/>
                                      </a:lnTo>
                                      <a:lnTo>
                                        <a:pt x="1668" y="343"/>
                                      </a:lnTo>
                                      <a:lnTo>
                                        <a:pt x="1688" y="337"/>
                                      </a:lnTo>
                                      <a:lnTo>
                                        <a:pt x="1704" y="332"/>
                                      </a:lnTo>
                                      <a:lnTo>
                                        <a:pt x="1715" y="328"/>
                                      </a:lnTo>
                                      <a:lnTo>
                                        <a:pt x="1721" y="326"/>
                                      </a:lnTo>
                                      <a:lnTo>
                                        <a:pt x="1723" y="322"/>
                                      </a:lnTo>
                                      <a:lnTo>
                                        <a:pt x="1724" y="319"/>
                                      </a:lnTo>
                                      <a:lnTo>
                                        <a:pt x="1724" y="316"/>
                                      </a:lnTo>
                                      <a:lnTo>
                                        <a:pt x="1722" y="313"/>
                                      </a:lnTo>
                                      <a:lnTo>
                                        <a:pt x="1721" y="310"/>
                                      </a:lnTo>
                                      <a:lnTo>
                                        <a:pt x="1713" y="308"/>
                                      </a:lnTo>
                                      <a:lnTo>
                                        <a:pt x="1702" y="304"/>
                                      </a:lnTo>
                                      <a:lnTo>
                                        <a:pt x="1686" y="298"/>
                                      </a:lnTo>
                                      <a:lnTo>
                                        <a:pt x="1665" y="292"/>
                                      </a:lnTo>
                                      <a:lnTo>
                                        <a:pt x="1641" y="284"/>
                                      </a:lnTo>
                                      <a:lnTo>
                                        <a:pt x="1612" y="274"/>
                                      </a:lnTo>
                                      <a:lnTo>
                                        <a:pt x="1581" y="264"/>
                                      </a:lnTo>
                                      <a:lnTo>
                                        <a:pt x="1546" y="253"/>
                                      </a:lnTo>
                                      <a:lnTo>
                                        <a:pt x="1509" y="241"/>
                                      </a:lnTo>
                                      <a:lnTo>
                                        <a:pt x="1470" y="229"/>
                                      </a:lnTo>
                                      <a:lnTo>
                                        <a:pt x="1430" y="216"/>
                                      </a:lnTo>
                                      <a:lnTo>
                                        <a:pt x="1388" y="203"/>
                                      </a:lnTo>
                                      <a:lnTo>
                                        <a:pt x="1345" y="190"/>
                                      </a:lnTo>
                                      <a:lnTo>
                                        <a:pt x="1302" y="177"/>
                                      </a:lnTo>
                                      <a:lnTo>
                                        <a:pt x="1259" y="163"/>
                                      </a:lnTo>
                                      <a:lnTo>
                                        <a:pt x="1217" y="150"/>
                                      </a:lnTo>
                                      <a:lnTo>
                                        <a:pt x="1175" y="138"/>
                                      </a:lnTo>
                                      <a:lnTo>
                                        <a:pt x="1133" y="126"/>
                                      </a:lnTo>
                                      <a:lnTo>
                                        <a:pt x="1094" y="114"/>
                                      </a:lnTo>
                                      <a:lnTo>
                                        <a:pt x="1057" y="104"/>
                                      </a:lnTo>
                                      <a:lnTo>
                                        <a:pt x="1022" y="94"/>
                                      </a:lnTo>
                                      <a:lnTo>
                                        <a:pt x="990" y="85"/>
                                      </a:lnTo>
                                      <a:lnTo>
                                        <a:pt x="962" y="79"/>
                                      </a:lnTo>
                                      <a:lnTo>
                                        <a:pt x="930" y="76"/>
                                      </a:lnTo>
                                      <a:lnTo>
                                        <a:pt x="898" y="74"/>
                                      </a:lnTo>
                                      <a:close/>
                                      <a:moveTo>
                                        <a:pt x="877" y="0"/>
                                      </a:moveTo>
                                      <a:lnTo>
                                        <a:pt x="922" y="1"/>
                                      </a:lnTo>
                                      <a:lnTo>
                                        <a:pt x="964" y="6"/>
                                      </a:lnTo>
                                      <a:lnTo>
                                        <a:pt x="1004" y="15"/>
                                      </a:lnTo>
                                      <a:lnTo>
                                        <a:pt x="1035" y="23"/>
                                      </a:lnTo>
                                      <a:lnTo>
                                        <a:pt x="1070" y="33"/>
                                      </a:lnTo>
                                      <a:lnTo>
                                        <a:pt x="1106" y="44"/>
                                      </a:lnTo>
                                      <a:lnTo>
                                        <a:pt x="1145" y="55"/>
                                      </a:lnTo>
                                      <a:lnTo>
                                        <a:pt x="1186" y="67"/>
                                      </a:lnTo>
                                      <a:lnTo>
                                        <a:pt x="1227" y="80"/>
                                      </a:lnTo>
                                      <a:lnTo>
                                        <a:pt x="1269" y="92"/>
                                      </a:lnTo>
                                      <a:lnTo>
                                        <a:pt x="1311" y="105"/>
                                      </a:lnTo>
                                      <a:lnTo>
                                        <a:pt x="1353" y="118"/>
                                      </a:lnTo>
                                      <a:lnTo>
                                        <a:pt x="1394" y="131"/>
                                      </a:lnTo>
                                      <a:lnTo>
                                        <a:pt x="1435" y="144"/>
                                      </a:lnTo>
                                      <a:lnTo>
                                        <a:pt x="1474" y="157"/>
                                      </a:lnTo>
                                      <a:lnTo>
                                        <a:pt x="1512" y="169"/>
                                      </a:lnTo>
                                      <a:lnTo>
                                        <a:pt x="1548" y="180"/>
                                      </a:lnTo>
                                      <a:lnTo>
                                        <a:pt x="1581" y="191"/>
                                      </a:lnTo>
                                      <a:lnTo>
                                        <a:pt x="1611" y="200"/>
                                      </a:lnTo>
                                      <a:lnTo>
                                        <a:pt x="1638" y="209"/>
                                      </a:lnTo>
                                      <a:lnTo>
                                        <a:pt x="1661" y="216"/>
                                      </a:lnTo>
                                      <a:lnTo>
                                        <a:pt x="1680" y="223"/>
                                      </a:lnTo>
                                      <a:lnTo>
                                        <a:pt x="1694" y="227"/>
                                      </a:lnTo>
                                      <a:lnTo>
                                        <a:pt x="1704" y="231"/>
                                      </a:lnTo>
                                      <a:lnTo>
                                        <a:pt x="1708" y="232"/>
                                      </a:lnTo>
                                      <a:lnTo>
                                        <a:pt x="1727" y="239"/>
                                      </a:lnTo>
                                      <a:lnTo>
                                        <a:pt x="1743" y="248"/>
                                      </a:lnTo>
                                      <a:lnTo>
                                        <a:pt x="1758" y="257"/>
                                      </a:lnTo>
                                      <a:lnTo>
                                        <a:pt x="1771" y="268"/>
                                      </a:lnTo>
                                      <a:lnTo>
                                        <a:pt x="1780" y="282"/>
                                      </a:lnTo>
                                      <a:lnTo>
                                        <a:pt x="1787" y="297"/>
                                      </a:lnTo>
                                      <a:lnTo>
                                        <a:pt x="1789" y="316"/>
                                      </a:lnTo>
                                      <a:lnTo>
                                        <a:pt x="1788" y="333"/>
                                      </a:lnTo>
                                      <a:lnTo>
                                        <a:pt x="1785" y="348"/>
                                      </a:lnTo>
                                      <a:lnTo>
                                        <a:pt x="1779" y="361"/>
                                      </a:lnTo>
                                      <a:lnTo>
                                        <a:pt x="1770" y="372"/>
                                      </a:lnTo>
                                      <a:lnTo>
                                        <a:pt x="1758" y="382"/>
                                      </a:lnTo>
                                      <a:lnTo>
                                        <a:pt x="1740" y="392"/>
                                      </a:lnTo>
                                      <a:lnTo>
                                        <a:pt x="1716" y="401"/>
                                      </a:lnTo>
                                      <a:lnTo>
                                        <a:pt x="1651" y="423"/>
                                      </a:lnTo>
                                      <a:lnTo>
                                        <a:pt x="1585" y="445"/>
                                      </a:lnTo>
                                      <a:lnTo>
                                        <a:pt x="1519" y="464"/>
                                      </a:lnTo>
                                      <a:lnTo>
                                        <a:pt x="1502" y="469"/>
                                      </a:lnTo>
                                      <a:lnTo>
                                        <a:pt x="1489" y="476"/>
                                      </a:lnTo>
                                      <a:lnTo>
                                        <a:pt x="1480" y="485"/>
                                      </a:lnTo>
                                      <a:lnTo>
                                        <a:pt x="1473" y="496"/>
                                      </a:lnTo>
                                      <a:lnTo>
                                        <a:pt x="1470" y="511"/>
                                      </a:lnTo>
                                      <a:lnTo>
                                        <a:pt x="1469" y="528"/>
                                      </a:lnTo>
                                      <a:lnTo>
                                        <a:pt x="1471" y="845"/>
                                      </a:lnTo>
                                      <a:lnTo>
                                        <a:pt x="1471" y="862"/>
                                      </a:lnTo>
                                      <a:lnTo>
                                        <a:pt x="1469" y="879"/>
                                      </a:lnTo>
                                      <a:lnTo>
                                        <a:pt x="1465" y="895"/>
                                      </a:lnTo>
                                      <a:lnTo>
                                        <a:pt x="1458" y="910"/>
                                      </a:lnTo>
                                      <a:lnTo>
                                        <a:pt x="1448" y="924"/>
                                      </a:lnTo>
                                      <a:lnTo>
                                        <a:pt x="1434" y="938"/>
                                      </a:lnTo>
                                      <a:lnTo>
                                        <a:pt x="1416" y="950"/>
                                      </a:lnTo>
                                      <a:lnTo>
                                        <a:pt x="1394" y="961"/>
                                      </a:lnTo>
                                      <a:lnTo>
                                        <a:pt x="1366" y="971"/>
                                      </a:lnTo>
                                      <a:lnTo>
                                        <a:pt x="1303" y="989"/>
                                      </a:lnTo>
                                      <a:lnTo>
                                        <a:pt x="1245" y="1006"/>
                                      </a:lnTo>
                                      <a:lnTo>
                                        <a:pt x="1193" y="1021"/>
                                      </a:lnTo>
                                      <a:lnTo>
                                        <a:pt x="1144" y="1034"/>
                                      </a:lnTo>
                                      <a:lnTo>
                                        <a:pt x="1099" y="1046"/>
                                      </a:lnTo>
                                      <a:lnTo>
                                        <a:pt x="1058" y="1056"/>
                                      </a:lnTo>
                                      <a:lnTo>
                                        <a:pt x="1020" y="1064"/>
                                      </a:lnTo>
                                      <a:lnTo>
                                        <a:pt x="984" y="1070"/>
                                      </a:lnTo>
                                      <a:lnTo>
                                        <a:pt x="950" y="1075"/>
                                      </a:lnTo>
                                      <a:lnTo>
                                        <a:pt x="917" y="1078"/>
                                      </a:lnTo>
                                      <a:lnTo>
                                        <a:pt x="885" y="1079"/>
                                      </a:lnTo>
                                      <a:lnTo>
                                        <a:pt x="854" y="1078"/>
                                      </a:lnTo>
                                      <a:lnTo>
                                        <a:pt x="822" y="1076"/>
                                      </a:lnTo>
                                      <a:lnTo>
                                        <a:pt x="789" y="1072"/>
                                      </a:lnTo>
                                      <a:lnTo>
                                        <a:pt x="755" y="1067"/>
                                      </a:lnTo>
                                      <a:lnTo>
                                        <a:pt x="719" y="1059"/>
                                      </a:lnTo>
                                      <a:lnTo>
                                        <a:pt x="681" y="1050"/>
                                      </a:lnTo>
                                      <a:lnTo>
                                        <a:pt x="641" y="1040"/>
                                      </a:lnTo>
                                      <a:lnTo>
                                        <a:pt x="596" y="1027"/>
                                      </a:lnTo>
                                      <a:lnTo>
                                        <a:pt x="548" y="1013"/>
                                      </a:lnTo>
                                      <a:lnTo>
                                        <a:pt x="495" y="998"/>
                                      </a:lnTo>
                                      <a:lnTo>
                                        <a:pt x="438" y="980"/>
                                      </a:lnTo>
                                      <a:lnTo>
                                        <a:pt x="411" y="970"/>
                                      </a:lnTo>
                                      <a:lnTo>
                                        <a:pt x="387" y="957"/>
                                      </a:lnTo>
                                      <a:lnTo>
                                        <a:pt x="367" y="941"/>
                                      </a:lnTo>
                                      <a:lnTo>
                                        <a:pt x="351" y="922"/>
                                      </a:lnTo>
                                      <a:lnTo>
                                        <a:pt x="339" y="900"/>
                                      </a:lnTo>
                                      <a:lnTo>
                                        <a:pt x="332" y="875"/>
                                      </a:lnTo>
                                      <a:lnTo>
                                        <a:pt x="328" y="846"/>
                                      </a:lnTo>
                                      <a:lnTo>
                                        <a:pt x="329" y="814"/>
                                      </a:lnTo>
                                      <a:lnTo>
                                        <a:pt x="329" y="810"/>
                                      </a:lnTo>
                                      <a:lnTo>
                                        <a:pt x="329" y="800"/>
                                      </a:lnTo>
                                      <a:lnTo>
                                        <a:pt x="329" y="783"/>
                                      </a:lnTo>
                                      <a:lnTo>
                                        <a:pt x="329" y="763"/>
                                      </a:lnTo>
                                      <a:lnTo>
                                        <a:pt x="329" y="739"/>
                                      </a:lnTo>
                                      <a:lnTo>
                                        <a:pt x="329" y="713"/>
                                      </a:lnTo>
                                      <a:lnTo>
                                        <a:pt x="330" y="686"/>
                                      </a:lnTo>
                                      <a:lnTo>
                                        <a:pt x="330" y="658"/>
                                      </a:lnTo>
                                      <a:lnTo>
                                        <a:pt x="330" y="631"/>
                                      </a:lnTo>
                                      <a:lnTo>
                                        <a:pt x="331" y="605"/>
                                      </a:lnTo>
                                      <a:lnTo>
                                        <a:pt x="331" y="581"/>
                                      </a:lnTo>
                                      <a:lnTo>
                                        <a:pt x="332" y="562"/>
                                      </a:lnTo>
                                      <a:lnTo>
                                        <a:pt x="332" y="546"/>
                                      </a:lnTo>
                                      <a:lnTo>
                                        <a:pt x="332" y="536"/>
                                      </a:lnTo>
                                      <a:lnTo>
                                        <a:pt x="332" y="533"/>
                                      </a:lnTo>
                                      <a:lnTo>
                                        <a:pt x="331" y="514"/>
                                      </a:lnTo>
                                      <a:lnTo>
                                        <a:pt x="328" y="498"/>
                                      </a:lnTo>
                                      <a:lnTo>
                                        <a:pt x="321" y="486"/>
                                      </a:lnTo>
                                      <a:lnTo>
                                        <a:pt x="310" y="477"/>
                                      </a:lnTo>
                                      <a:lnTo>
                                        <a:pt x="296" y="469"/>
                                      </a:lnTo>
                                      <a:lnTo>
                                        <a:pt x="279" y="464"/>
                                      </a:lnTo>
                                      <a:lnTo>
                                        <a:pt x="242" y="454"/>
                                      </a:lnTo>
                                      <a:lnTo>
                                        <a:pt x="201" y="441"/>
                                      </a:lnTo>
                                      <a:lnTo>
                                        <a:pt x="156" y="428"/>
                                      </a:lnTo>
                                      <a:lnTo>
                                        <a:pt x="156" y="449"/>
                                      </a:lnTo>
                                      <a:lnTo>
                                        <a:pt x="156" y="473"/>
                                      </a:lnTo>
                                      <a:lnTo>
                                        <a:pt x="157" y="498"/>
                                      </a:lnTo>
                                      <a:lnTo>
                                        <a:pt x="157" y="523"/>
                                      </a:lnTo>
                                      <a:lnTo>
                                        <a:pt x="157" y="548"/>
                                      </a:lnTo>
                                      <a:lnTo>
                                        <a:pt x="157" y="571"/>
                                      </a:lnTo>
                                      <a:lnTo>
                                        <a:pt x="157" y="592"/>
                                      </a:lnTo>
                                      <a:lnTo>
                                        <a:pt x="158" y="610"/>
                                      </a:lnTo>
                                      <a:lnTo>
                                        <a:pt x="158" y="623"/>
                                      </a:lnTo>
                                      <a:lnTo>
                                        <a:pt x="158" y="632"/>
                                      </a:lnTo>
                                      <a:lnTo>
                                        <a:pt x="158" y="635"/>
                                      </a:lnTo>
                                      <a:lnTo>
                                        <a:pt x="160" y="650"/>
                                      </a:lnTo>
                                      <a:lnTo>
                                        <a:pt x="164" y="664"/>
                                      </a:lnTo>
                                      <a:lnTo>
                                        <a:pt x="171" y="679"/>
                                      </a:lnTo>
                                      <a:lnTo>
                                        <a:pt x="178" y="693"/>
                                      </a:lnTo>
                                      <a:lnTo>
                                        <a:pt x="185" y="706"/>
                                      </a:lnTo>
                                      <a:lnTo>
                                        <a:pt x="191" y="717"/>
                                      </a:lnTo>
                                      <a:lnTo>
                                        <a:pt x="197" y="725"/>
                                      </a:lnTo>
                                      <a:lnTo>
                                        <a:pt x="200" y="730"/>
                                      </a:lnTo>
                                      <a:lnTo>
                                        <a:pt x="220" y="772"/>
                                      </a:lnTo>
                                      <a:lnTo>
                                        <a:pt x="233" y="815"/>
                                      </a:lnTo>
                                      <a:lnTo>
                                        <a:pt x="240" y="859"/>
                                      </a:lnTo>
                                      <a:lnTo>
                                        <a:pt x="243" y="904"/>
                                      </a:lnTo>
                                      <a:lnTo>
                                        <a:pt x="241" y="951"/>
                                      </a:lnTo>
                                      <a:lnTo>
                                        <a:pt x="197" y="951"/>
                                      </a:lnTo>
                                      <a:lnTo>
                                        <a:pt x="149" y="951"/>
                                      </a:lnTo>
                                      <a:lnTo>
                                        <a:pt x="2" y="951"/>
                                      </a:lnTo>
                                      <a:lnTo>
                                        <a:pt x="1" y="920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2" y="857"/>
                                      </a:lnTo>
                                      <a:lnTo>
                                        <a:pt x="6" y="825"/>
                                      </a:lnTo>
                                      <a:lnTo>
                                        <a:pt x="14" y="793"/>
                                      </a:lnTo>
                                      <a:lnTo>
                                        <a:pt x="27" y="763"/>
                                      </a:lnTo>
                                      <a:lnTo>
                                        <a:pt x="45" y="733"/>
                                      </a:lnTo>
                                      <a:lnTo>
                                        <a:pt x="58" y="714"/>
                                      </a:lnTo>
                                      <a:lnTo>
                                        <a:pt x="69" y="697"/>
                                      </a:lnTo>
                                      <a:lnTo>
                                        <a:pt x="76" y="679"/>
                                      </a:lnTo>
                                      <a:lnTo>
                                        <a:pt x="82" y="658"/>
                                      </a:lnTo>
                                      <a:lnTo>
                                        <a:pt x="85" y="634"/>
                                      </a:lnTo>
                                      <a:lnTo>
                                        <a:pt x="85" y="631"/>
                                      </a:lnTo>
                                      <a:lnTo>
                                        <a:pt x="85" y="621"/>
                                      </a:lnTo>
                                      <a:lnTo>
                                        <a:pt x="85" y="606"/>
                                      </a:lnTo>
                                      <a:lnTo>
                                        <a:pt x="85" y="588"/>
                                      </a:lnTo>
                                      <a:lnTo>
                                        <a:pt x="85" y="566"/>
                                      </a:lnTo>
                                      <a:lnTo>
                                        <a:pt x="85" y="544"/>
                                      </a:lnTo>
                                      <a:lnTo>
                                        <a:pt x="85" y="520"/>
                                      </a:lnTo>
                                      <a:lnTo>
                                        <a:pt x="85" y="499"/>
                                      </a:lnTo>
                                      <a:lnTo>
                                        <a:pt x="85" y="478"/>
                                      </a:lnTo>
                                      <a:lnTo>
                                        <a:pt x="85" y="462"/>
                                      </a:lnTo>
                                      <a:lnTo>
                                        <a:pt x="85" y="449"/>
                                      </a:lnTo>
                                      <a:lnTo>
                                        <a:pt x="85" y="442"/>
                                      </a:lnTo>
                                      <a:lnTo>
                                        <a:pt x="84" y="433"/>
                                      </a:lnTo>
                                      <a:lnTo>
                                        <a:pt x="82" y="423"/>
                                      </a:lnTo>
                                      <a:lnTo>
                                        <a:pt x="79" y="413"/>
                                      </a:lnTo>
                                      <a:lnTo>
                                        <a:pt x="73" y="403"/>
                                      </a:lnTo>
                                      <a:lnTo>
                                        <a:pt x="64" y="395"/>
                                      </a:lnTo>
                                      <a:lnTo>
                                        <a:pt x="46" y="384"/>
                                      </a:lnTo>
                                      <a:lnTo>
                                        <a:pt x="32" y="371"/>
                                      </a:lnTo>
                                      <a:lnTo>
                                        <a:pt x="21" y="357"/>
                                      </a:lnTo>
                                      <a:lnTo>
                                        <a:pt x="14" y="341"/>
                                      </a:lnTo>
                                      <a:lnTo>
                                        <a:pt x="11" y="324"/>
                                      </a:lnTo>
                                      <a:lnTo>
                                        <a:pt x="14" y="304"/>
                                      </a:lnTo>
                                      <a:lnTo>
                                        <a:pt x="21" y="287"/>
                                      </a:lnTo>
                                      <a:lnTo>
                                        <a:pt x="31" y="272"/>
                                      </a:lnTo>
                                      <a:lnTo>
                                        <a:pt x="45" y="259"/>
                                      </a:lnTo>
                                      <a:lnTo>
                                        <a:pt x="60" y="248"/>
                                      </a:lnTo>
                                      <a:lnTo>
                                        <a:pt x="77" y="239"/>
                                      </a:lnTo>
                                      <a:lnTo>
                                        <a:pt x="93" y="232"/>
                                      </a:lnTo>
                                      <a:lnTo>
                                        <a:pt x="121" y="223"/>
                                      </a:lnTo>
                                      <a:lnTo>
                                        <a:pt x="154" y="212"/>
                                      </a:lnTo>
                                      <a:lnTo>
                                        <a:pt x="191" y="199"/>
                                      </a:lnTo>
                                      <a:lnTo>
                                        <a:pt x="231" y="186"/>
                                      </a:lnTo>
                                      <a:lnTo>
                                        <a:pt x="274" y="172"/>
                                      </a:lnTo>
                                      <a:lnTo>
                                        <a:pt x="319" y="157"/>
                                      </a:lnTo>
                                      <a:lnTo>
                                        <a:pt x="366" y="141"/>
                                      </a:lnTo>
                                      <a:lnTo>
                                        <a:pt x="414" y="126"/>
                                      </a:lnTo>
                                      <a:lnTo>
                                        <a:pt x="463" y="110"/>
                                      </a:lnTo>
                                      <a:lnTo>
                                        <a:pt x="510" y="95"/>
                                      </a:lnTo>
                                      <a:lnTo>
                                        <a:pt x="557" y="81"/>
                                      </a:lnTo>
                                      <a:lnTo>
                                        <a:pt x="602" y="67"/>
                                      </a:lnTo>
                                      <a:lnTo>
                                        <a:pt x="646" y="53"/>
                                      </a:lnTo>
                                      <a:lnTo>
                                        <a:pt x="686" y="41"/>
                                      </a:lnTo>
                                      <a:lnTo>
                                        <a:pt x="722" y="31"/>
                                      </a:lnTo>
                                      <a:lnTo>
                                        <a:pt x="754" y="22"/>
                                      </a:lnTo>
                                      <a:lnTo>
                                        <a:pt x="781" y="15"/>
                                      </a:lnTo>
                                      <a:lnTo>
                                        <a:pt x="830" y="5"/>
                                      </a:lnTo>
                                      <a:lnTo>
                                        <a:pt x="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F6BA5F" id="Education in circle icon" o:spid="_x0000_s1026" alt="Education icon" style="width:21.6pt;height:21.6pt;mso-position-horizontal-relative:char;mso-position-vertical-relative:line" coordsize="171,17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Mxm2yBgAAOuOAAAOAAAAZHJzL2Uyb0RvYy54bWzsXUuPY8du3gfIfxB6GSBu1Xmfhsd3Yfsa AZwbA54ga41a/UC6JUXSuMf59flYRZbqzBySB/bFzWY2Vrf7E6v4KBbJYtV8+5dPry+r33an8/Nh /+4mfLO+We3228P98/7x3c1/vv/rvw43q/Nls7/fvBz2u3c3v+/ON3/57p//6du3492uOjwdXu53 pxWI7M93b8d3N0+Xy/Hu9va8fdq9bs7fHI67Pf74cDi9bi749fR4e3/avIH668tttV53t2+H0/3x dNjuzmf83x/SH2++i/QfHnbby388PJx3l9XLuxvM7RL/e4r//UD/vf3u283d42lzfHre8jQ2f2AW r5vnPQbNpH7YXDarj6fnL0i9Pm9Ph/Ph4fLN9vB6e3h4eN7uIg/gJqw/4+an0+HjMfLyePf2eMxi gmg/k9MfJrv9228/nY6/Hn85QRJvx0fIIv62+vD274d7KGzz8XKInH16OL0Sh5jz6lMU4O9ZgLtP l9UW/7Pqm7qCmLf4E/8cBbx9gha++Nb26Uf+XuhD+hL9gG/cbu7ScLfFlGh+MJLzVQ7nPyeHX582 x10U7/kOcvjltHq+hw2PN6v95hWs/3j/cbu5wLBXz1v8Z/t82r7sblb3u/MWFjT/1yjFSI5kSvI6 H38+bP/7TFzR/DFQ+gv9cgbmj0laldjmbvvxfPlpd4jK2vz28/kSVfB4j5+ihd4ze++hqIfXF5j7 v9yuQl+1q7dVXTUdr4kMg2oyrF49zWKqAhNGlVRdwKpBodWUoBB6ZVptAet7hVZXgKpqHBVafQEL jUYMriwLAnLSiMF+rrB6VGYWSulXHaShSH8i/kYTWig1UPV90MiVKmj6VpvdRAnDqM6u1EIX1NmV eqjXa02noVREr2o1lJqo16paaSlnVYyqXsljZVgdVMVWpSpCqDTVVqUu6gpSmVdtVeoiAKgooyqV gRVaa/RKZYRWpzfRhkGv1EZ0EMrin6jD4LdUB7xEp/BbL9RHXeqjIk8xP796og/dXOpSH9FbKPQm +tCtuS71UTX9WptfqY9KX2x1qY/oMpT5lfowfEFd6iPi5uk1pT4MV9VM9EF8KPRKfRiOtCn1Aa+h 0iv1YXj5ptRHdBvK/Cb60HegptRH9BsKvVIfxu7YlPqIfmOeXlvqw9i421If0W8o9Ep9RL8x76/a iT7Ibyj0Sn3Ar60Vf9VO9EF+Q6FX6iP6XWV+C/XRlvqgbUEhN1EHuY356XWlOvq+U8h1E23o1tyV 2qAtdX52XamM6DSU2ZXKoA1fIVfqwvAFXamLGuGIQq5UheGqulIVVa2SK1VheNK+VAUFcvOzo2wj b/iGo+9LVSAaUahNNKFvQ32pCTXe60tFGJtkP1GENrVSDcYO3pdq0MKLvlSCEV4MpRJUPodSB0bw MyzSwVDqwAjNhlIHuoEMpRL0wHEodaBb71BqQY9qh4kS1KU1lGrQQ+6x1IK+7sdSDXo+MJZa0J3S WKqBvMO8TxpLLegecyy1UKmZ1FhqQXfnY6kFPckbSy0Ym81YqkHPVNalGoy9MKxLRai5cViXijD2 6rCeqKJQBGoruRaweZLywPbTnusD+Gm1oerdOpZ9joczFW6oWICiznspzwBFxQQFjEkSuOZajg2G MRC4XQSGrgncLwJDlQQeF4EpISd0WMYiJdwRvozJwFyGZWwG5hMJcSqH2SKkhDhOZhmrlPASHAnt EuqUz0b4MlYpXY3wZaxWzGq1jNWKWa2WsUq5JE0GueISVilVjPBlrNbMKjK9RdSZVSRyi+DMKvK0 JXBK02juSMMWwZlVZFmL4MwqkqhFcGYVOdIiOLOKFGgJnDIgYhUZziI4s4oEZhGcWUV+sgjOrLbL WKXsI859GauUXRAc6cOSyVD2EOHLWO2Y1W4ZqxT9R+rLWKXoPsKXsUrRO8HzGYDt9Cg6j/BlrFL4 HeHLWKX4OsKXsUoRdIQvY5ViZIIjCl6iVQqCI3wZqxTlRvgyVimMjfBlrFKcGuHLWKVAlOCINJew SpFmhC9jlULJCF/GKsWKEb6MVQoGI3wZq4GiPcJTNLeE2RjOpS9M2EWMBtvngOyEQ8zPjy9PNysc X36gQTZ3x82F4jj5cfX27iae46ye+Af6y+vht937Q8RcKKALHZWfMXY8A8WAV8DLfgLEyVAEygzl z/J5TPQG3siDg8PpUCSHjTyJSOjIZ6JXrXl+eUuQv8sn45BwR3q9qFT+Lp+MqzjAC2tRpgDkU4AU 2kMwyBHsGda8cAJM3GQFZ0WJ5byTy5DyyUO3VLLD0FVeLAKQTwbivCgCkWPZQ/eUV4BiA+7NOeLI KAFRgDCBQ53WUJsjAZmbfPIcUQCOFJEu2hRHKgRijh0SPmtoOjiKQOTQDrBNcxywe9oUWddIG21g oOI7GcUa7JskcX6UkDggcpCUkhLNCqZu0kRtNCFRFXaQdIhBNBsE+TZNKq8TEgdFHjJJM7qMZTTJ Z9hImSe5DRspvOPAyEYGlmd0HSZN0REdGjk0We8VuQ+TJgrEUZ5UT3SQbJ2oGDkcicFTydOkWcka qsiFWPOkUnGaJ/kQG8krvSInYiLFeVDh2EGyP6rIjZg0xcXFCZvIq9fMEbu4IvlklySOmA6T7NHF t9drKMscndRN64gOlBwk70A1OROTpuxpdKhkI2WXrMn4LZp07pTmSc7ERMpOXldYpCYyhwY4DLKR Em1IgwkCDtGNfCYdRXcU5enSJBeXkN48Y1MS6cjlnVxxpOnKk9x7Qjo6iltGQjp6p10oAj1Ton0t AR3rRHGVgY7B095LFKMjsXROu3kEkh+xgBQfJKCz0lF1TkDPeVAMEyl6/oiiogh0XRyVv4lr12vW TNFzxBQLRoqeb6foMgK97YLi1QR0diAERRHn7Wl0zEw8k+uwFMghJp1BmTgE/EQvuDt5gnmhQZKf H2skal7wIpPzwiFh1guwWHhuyMbKoAMEW3isXTeuFHvxIlUxQC/0RfARJejF0pSKkHrd4JzXnBft yyL20gfxCvRpWam4GS/BEb/lZUxXR2hHMuJZcS5lzk9ctZckiu/3ss68m3h5bDQ90pyTLEVTJpyT aNPhVbQEJ2yMmUd0CLZ7uW70pvy+qFNIuLB9OZx3yTKoABKbhnMlhAooRRvs+fDyfP/X55cXqn/E 3vLd9y+n1W8bdIVvttvd/iLKniBf9lRLSedg+wN9H+Oh3nI6X37YnJ/S9+M3iIXNHdq19/fxp6fd 5v5H/vmyeX5JP8egh/uAqfU3dTR/ONz/jjZgNNGjO/3pcPrfm9UbGtLf3Zz/5+PmtLtZvfzbHp3O Y2iown+JvzRtT9o4lX/5UP5l//H1+wO4w+Ld7Leg+u7mIj9+f8Fv+DY60CGwn/e/HrcEFNbef/qv zem4Ii7xJbR2/+0gndKbO2koBisESFhmKTHCv6BP+x/UsE2CmG3YPv/++uHwojVs81+hrklbdm7Y Xu0PP94/X345PO8vEH8ykAl0cQc3n8ykA4LNnXTLU+2SOuVzDCct9qXpisCLU9vH3JoNznMfy0D9 KaFHe0C0wCsIJnAF1RWOgsMavRyfoVB2zagQmw/maGGrz6hhTR1Rc7TAV0aFqq2UiSHsy7C20Ygh gM2oIXYIzU0MsU9GdTV1gs5NDFteRjVr6kubo4X4KKNajDhPi4LRDKtHVfql+Pu1Jv5J/3Y9UhPZ 3NQonMmDDoHat+f4pNPmDMOVDI1aqYERXdkKtVIF3UAtZLNzK3UwDtTNPDu3UgnD2GjUSi2gsE7N wnPkaPVnVrHnUQvZ3OxQ5Lrixk7T6qR3G3m6JjpKE/OwA/SlzK5URNBNjnLzTK6rNCuhEnuG9frk JpqgtuNZyZWKoG5xRXATRXSNQm3StF11GrVpz7a66Cct27G/f06nVEPM4kClRpvaRAnwWvOMTtq1 61oTGxXF8qCIjjVqpQ5qwOaVQFF4pta22rqftGo36DGdp0YbTaY2wNnMczpp1G5jm9acgTSTPWGt uhEqJOdRdYfZTNRQdZrHpLpBJkfXbBReSz2EFr5QYXaqCG1pUfqSRw3doPkRSgAzrlZ3ms97tDU3 N+3RDppi24kquk5jdtKiXY0as+1EFXQzYV52kw5tFLYVVVA9O8skVPHK1tx6RQBU4FpthU37s0d1 cqUmsCvNm8mkO3uE+5rndNKdrWlh0podwqCt1klvNuxcmdlUCbWmU/RmFFJrNAc86cwOnRopdaUS KjWGm3Rmo3VYW6102pV1n5o053zJtDMbUaqih0lrNsrfiuwmndmhbzQb6UvXVKvrYdKajehXnV2p Ct0NT3qzkdBrewQVibLshk5brZPu7NBAKPM2PGnQHtXlNenPDsgqFXLTDu11rRnepEN7VBf/tEV7 3WsR2KRFuw+aKiYt2mHdar5p0qPdqKti0qM9DpprmvZoqzvipEd7iLcs5xbFpEe7hnud1ytV4LKZ 9B1du5mlVu4Rda0Z3aRHu1ODpkmPtkGtXBFt0Gxk0qNdNVpgMunRblqV2mSvbjXXRAdzWW5tpckt du1kXGi1nX/aot2pmfRnPdp6vjRp0e7VDCesy42iUn0dFkHB76CuiLCebNeK0cHCCmojLnHNW13A wdJVyo22icVTjCzkvlaVMUmrddmhS/s6agdjV2Y3yasNcuU+0erMThLrQfOcAV3e19k1BrOlJlRv Ek+Ds+xqbCcas6UqVAcQJteiK2SRCrlpao3VOO+eEPAV3FZBp1c6qAa+QqNXKiPEa8Jz/i5M7kV3 ajSGClQxv6aUHqqYX+9CzFz24IPWr3chvrgG8/UuhHbn5+tdCE0yeFKFzsPe5x5Du6+dD1Lf5/M4 G/71LoQm9693ITTJfL0LoUnm610ITTL/X3ch1EumMS8iv0qJD04z6czfvJUaE5/0BemV9L6AgDp9 QZo8nC9cAydpKPC+gJg4jpCvTXhfQDKYvrCQ6XyVNLc6eyMI08gTFomV8oQ4JSQCy74gTOcONGdK cqWUQvlihKTxP3FNJhap6ZpMzC+oAeJ6C4bbUbkf9NomdUVIJwojuTGyT2frmJv8XT4Fl7jvneZv Me/e6bPkxs0hG5AMJ59pWCpwQUkDTtaSBOXP8smwpMvB6aTmls0h318TKvLJvPKFQR+XZDLgnMOa XeCbIoPbg5RsGC0KNj3uzOhRFDPH5dsKPYqYJg6XmEnKPUq2Ng4pbsSJIxK5SVfTjCXi9Dh+qcUb AIm4aorouUjQHEMKffkUW+QbNS3KfdaER46lOqeXd+QL1B3ODk16zEvnXCIa+App5/SXozEkMozW D3PcjqqfELzHLw5FFwmw4esMLWp5Fr9X3dkGmXHwqYvogW8LV/PlhNa7CCU4lNVteixnx9vUHC14 ekPfTNIbDmrscXlhZdsXQ5bPZNBCr0c7wiJ6ufdK6MjnZ/ScBY2OnchH711hY5znmIQeWnwcPtjR OXYgdjXkS+rCp3wmfhuqNdM2gQzBkp908Q7YVmwcavBEz9nE0KMUcWhCsunxukQzpImj9Ujjjvnd B+FTPhO/LZ2EEy49e6pu2h37q7G1129HTQ5Ez7kHhS6qhHM20J7DjzG19anz6zGvOC7sy9IHbXSE w5mHxGoiEPlMghl4JwPQlvRAJ+eJoj00Wr2WAUe+WOMOjdN8oWiv9shtEo+9nBBzJW5GHPRZcsSp BxuYH+2lFYqWM5siYtHIzei4pFBRD1W0WVuF6IVjo8hRs+hYPpOuQ83hgrf6Qs1hwOhsd9Q4F+eI zjib65qfNhi8aLjmizUDDtdNzdQSEOc3LYRb+RSueY/yYl1q24vM9E6rfwaigc+eo1C8hnIyNz3+ k3ub2TNr0d/Ay8K5ODGwGTk728DMO5EvmhGTUdorsacmu+QtTAl1vE+G/BqTCEg+kxI7TgiwKGx6 dF5I4zrxa8sJS0BV1bIyunYU6UHWFk5usdDiNnH8TlFwEpGa943K2Sdr6t0Dv7i2bI5by3Xc/IKR yFc+k5zR0JnoOQlFxZk64S1+g1y8g9mYOBnXMT+4sDQ/0DXp0cksycW5q8vhMHpKTXL8WAmu/tqw 5D9w73cZzLYVGdQxed5ua8/58wU0NLyak8vXXZ0MK3BEVTsRVeANtHa2u4rrVzX61izNSspbOxuy 3GdDS65Jr+aItHFMoOZSSJOrZbJy5DOtIPo7WR66AcxxG2r3I1w+LRI68pnotVxqbLAlW3JBT3Gi 5+ybHXuCxnnMpOPTLC/jRQdtHLeF/qz59RzttU5Jp6e+RcgF/cUmPXQ9JxwyBWvcQS7lOPY38FNN XgY98o7g4tijtU6FDTErl3scQ8CFQObYkQzK38kUWu9OKkiy7mwZonmQh3a2I/TKJoqNkx/jMiKb P+JCS31oC0n2QE86mMBaFoqjaGwhPEen1hQkwmw8l9nQXQFay7n0LmtYPtNaRosoAx1nQ23ukSJa WW2u5U2M2kkw0e7GFJ0XRkKXHbGzUUgOXDsvkYSOi3u1J3DxJWi3t7nuuXxBzts0il7k6HgdND6n wKf2LsFLpl57sX/PIRJe7HDmmIG2B8Uc0yr04osrM1gSjnjSUqidVyMCLrQle3SqBLhQkSy8cgpB MIpkj7i8YM+x41S9QsOwyUzHT7XiHySygS11PGO5Vk5QjxCHmckPSsp6lk9e1y0HVxXmas6RnpWI Q3uumXxOBDrbaqh5/63cVJ3f6fAuqIeadR3cC+VcjMIlBJtr3BSJzHjZFhogk1GAK5ti4IMabA82 cC3VKKeQiLNlnqNn4Wtehd5JitQxnMyCKy1ONDuyOTjB3Re1A7FTo9zAL1iIp9CqDSOzbRu4lOo8 rbD/dqreiE/YSTgGtuZl5cTcQToDUL01l2ngteLFbrgaFA3byVkQ7STjQoxpjlvRLRt4Js8n1lLm 8OIIiXUQmNkj17JOnEJ6aKSy48mw4eaj4BxFINZJe4v3BhbccUo1gidGcfBUfTDl3bEc8S8MOkA4 pOiOnQoAtjXeWzy/3XG+4b0JCKmk6jfZkMmMBEVUN3aAzIwbPbHZem+f4GJWiiMqJxmDf+ehPaPI L8155fRe5OglEj13RlTeA2r0tALpGrfSHDny1lt7bqeX2NsVD7aBOLRXVuvF4Xl1NRE41d9to+A8 2c04es4P6EjcpNjxI6eNU8DKqUnjNAnAU3BtxQ3cOIRxk0ZcAYwCp8TMZKZhM2ugShtIVxEpF/RO RCQUbJ3Sd5DHDL3KCV1AjEMPnhwz0Kkp5aEHJzwBMG3Ug5f3N+wARi81adjZj8iObIFzQ/roxYy4 UBnFgxuTNkXZC0dvFdZcaPFOgRFSJ6Pwjndx1YUDYDyEYU+SThDIznALzVmHuPnJSEjKFKU8bYrj UWf0NasRYbOH5K5BhF726CO/Zo4WPVs/pL/EuXPyhTuqArSjn4H9s9w+Uo/fBy56A+hQlGh57TgW 2WxA0XbQvZyArZ1gE1dpmWuvh4HTYOjQFrhk4DALG9jKad7aiVVyJLd2jkqojki6Hp1yAi78JpwT GjYc8I2OjdUcLIxOnEKnFXF+TuJPNbKIg11YS7CmB0CIXycglVML3Dm26aHuRfQGZ0HjUnLCOWny FWdbQsZ5fPC4XsOl0MOtaIffxId3hJ/pOfZHp2UkPypr2XpjHPziIpwTo+MidhrXSfAERxmPPS4X 8J0dX+yKKl+L6Dnn7JmeEyJnPlz7S/bcOP6AnvckvTWe3uTQwKl1VezZvICy4gC+cTY7XI1P88OG YskZ/1h8wjn+Jcjpn1fnFpxzvp/pOf2alNxHOTv6EBxu55v8ZpyXKfG4rdN/l+l5FRWOZzovLBWc y0eyU7we4PArONuPB34IunO26gC7i/7Ksb/4z8qTX/MCe25Wo35qy04DR1B43cDGcT9I752Ucb+w 94gwFW6IX68PuOIolNqXLD7oJXSi5/Xj4nWGhHNiLHrbnOiNTlWZDg4izjtLY7mMHg7rewm95IVc aomW06vOEnE6KtOIXn9yytQGr6clGbt3q4OrWF7swKkX3qwwTYQ9QO/sVFzJ7ZxqEx8Ie+uQuyc7 J7zgVdg5iV6G2UGDwJwEU2DO0mdY69iHwJBaWwtVYE4VWmCO6TKscbrFBOYlfyln8Tp2hJqzFWeY 7bk4e/bajtiQvJqchDFOeCy1LufskTcl6qewdMqnrbVz0MttMHgfxaQmB/pOBodlTI6y9gKs5J/x z1qYgwo1z90napVzq4KTADzdYg7Kjqty9iIOIbwaPZ8HejV/Lj9VXoDDanCPObiygmdlTF6loTQ4 S1Wa5+mEzrI5ahYg/aNnwsRRF0fEOeYkJUE832bSw7M4iZ5zgN3QG4M0PycwlTZBZ4m1HDc76WLH 9XOn1JR7BO0dU3pCHJFc21tMyfViKbbCeqlu2T5n4ATfQX12SP75sToKhn/qbfoPj2ItX9+l57fm /y7v0t++HR/v3h7xQj009IjH9p+etz9sLpvy9/iO/d2uOjwdXu53p+/+DwAA//8DAFBLAwQUAAYA CAAAACEAGGrsh9kAAAADAQAADwAAAGRycy9kb3ducmV2LnhtbEyPQUvDQBCF74L/YRnBm92kVZGY TSlFPRXBVhBv0+w0Cc3Ohuw2Sf+9ox70Mo/hDe99ky8n16qB+tB4NpDOElDEpbcNVwbed883D6BC RLbYeiYDZwqwLC4vcsysH/mNhm2slIRwyNBAHWOXaR3KmhyGme+IxTv43mGUta+07XGUcNfqeZLc a4cNS0ONHa1rKo/bkzPwMuK4WqRPw+Z4WJ8/d3evH5uUjLm+mlaPoCJN8e8YvvEFHQph2vsT26Ba A/JI/Jni3S7moPa/qotc/2cvvgAAAP//AwBQSwECLQAUAAYACAAAACEAtoM4kv4AAADhAQAAEwAA AAAAAAAAAAAAAAAAAAAAW0NvbnRlbnRfVHlwZXNdLnhtbFBLAQItABQABgAIAAAAIQA4/SH/1gAA AJQBAAALAAAAAAAAAAAAAAAAAC8BAABfcmVscy8ucmVsc1BLAQItABQABgAIAAAAIQCjMxm2yBgA AOuOAAAOAAAAAAAAAAAAAAAAAC4CAABkcnMvZTJvRG9jLnhtbFBLAQItABQABgAIAAAAIQAYauyH 2QAAAAMBAAAPAAAAAAAAAAAAAAAAACIbAABkcnMvZG93bnJldi54bWxQSwUGAAAAAAQABADzAAAA KBwAAAAA ">
                      <v:shape id="Education icon circle" o:spid="_x0000_s1027" alt="Education icon circle" style="position:absolute;width:171;height:171;visibility:visible;mso-wrap-style:square;v-text-anchor:top" coordsize="3246,324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4iPmEwQAAANsAAAAPAAAAZHJzL2Rvd25yZXYueG1sRE9LawIx EL4L/ocwQm81awtFt0YRQdiLpb7A3obNdLN1M1mSVNN/3xQK3ubje858mWwnruRD61jBZFyAIK6d brlRcDxsHqcgQkTW2DkmBT8UYLkYDuZYanfjHV33sRE5hEOJCkyMfSllqA1ZDGPXE2fu03mLMUPf SO3xlsNtJ5+K4kVabDk3GOxpbai+7L+tgvdzlabPJ+9l+nj72m4r01/MTqmHUVq9goiU4l387650 nj+Dv1/yAXLxCwAA//8DAFBLAQItABQABgAIAAAAIQDb4fbL7gAAAIUBAAATAAAAAAAAAAAAAAAA AAAAAABbQ29udGVudF9UeXBlc10ueG1sUEsBAi0AFAAGAAgAAAAhAFr0LFu/AAAAFQEAAAsAAAAA AAAAAAAAAAAAHwEAAF9yZWxzLy5yZWxzUEsBAi0AFAAGAAgAAAAhADiI+YTBAAAA2wAAAA8AAAAA AAAAAAAAAAAABwIAAGRycy9kb3ducmV2LnhtbFBLBQYAAAAAAwADALcAAAD1AgAAAAA= 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ducation icon symbol" o:spid="_x0000_s1028" alt="Education icon symbol" style="position:absolute;left:40;top:57;width:94;height:56;visibility:visible;mso-wrap-style:square;v-text-anchor:top" coordsize="1789,107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klSAwgAAANsAAAAPAAAAZHJzL2Rvd25yZXYueG1sRE/Pa8Iw FL4P/B/CE7ytqQ6cdI0igigexqZD2O3RvLXV5qUkme3615vDwOPH9ztf9aYRN3K+tqxgmqQgiAur ay4VfJ22zwsQPiBrbCyTgj/ysFqOnnLMtO34k27HUIoYwj5DBVUIbSalLyoy6BPbEkfuxzqDIUJX Su2wi+GmkbM0nUuDNceGClvaVFRcj79GgXnfufPrYcD99yVd1+Fl2H2cL0pNxv36DUSgPjzE/+69 VjCL6+OX+APk8g4AAP//AwBQSwECLQAUAAYACAAAACEA2+H2y+4AAACFAQAAEwAAAAAAAAAAAAAA AAAAAAAAW0NvbnRlbnRfVHlwZXNdLnhtbFBLAQItABQABgAIAAAAIQBa9CxbvwAAABUBAAALAAAA AAAAAAAAAAAAAB8BAABfcmVscy8ucmVsc1BLAQItABQABgAIAAAAIQBzklSAwgAAANsAAAAPAAAA AAAAAAAAAAAAAAcCAABkcnMvZG93bnJldi54bWxQSwUGAAAAAAMAAwC3AAAA9gIAAAAA 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12]" stroked="f" strokeweight="0">
      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675945A3" w14:textId="77777777" w:rsidR="001C4C02" w:rsidRPr="0050181D" w:rsidRDefault="00000000" w:rsidP="007D4A07">
            <w:pPr>
              <w:pStyle w:val="Heading1"/>
              <w:rPr>
                <w:rFonts w:cstheme="majorHAnsi"/>
              </w:rPr>
            </w:pPr>
            <w:sdt>
              <w:sdtPr>
                <w:rPr>
                  <w:rFonts w:cstheme="majorHAnsi"/>
                </w:rPr>
                <w:alias w:val="Education:"/>
                <w:tag w:val="Education:"/>
                <w:id w:val="1586649636"/>
                <w:placeholder>
                  <w:docPart w:val="C692DE6E21B549C2B934433C4FDDA8A6"/>
                </w:placeholder>
                <w:temporary/>
                <w:showingPlcHdr/>
                <w15:appearance w15:val="hidden"/>
              </w:sdtPr>
              <w:sdtContent>
                <w:r>
                  <w:rPr>
                    <w:rFonts w:cstheme="majorHAnsi"/>
                  </w:rPr>
                  <w:t>Education</w:t>
                </w:r>
              </w:sdtContent>
            </w:sdt>
          </w:p>
        </w:tc>
        <w:tc>
          <w:tcPr>
            <w:tcW w:w="8649" w:type="dxa"/>
          </w:tcPr>
          <w:p w14:paraId="66D175A6" w14:textId="77777777" w:rsidR="001C4C02" w:rsidRDefault="001C4C02" w:rsidP="007D4A07">
            <w:pPr>
              <w:pStyle w:val="Heading1"/>
              <w:rPr>
                <w:rFonts w:cstheme="majorHAnsi"/>
              </w:rPr>
            </w:pPr>
          </w:p>
        </w:tc>
      </w:tr>
    </w:tbl>
    <w:p w14:paraId="3D4C68AE" w14:textId="77777777" w:rsidR="001C4C02" w:rsidRPr="0050181D" w:rsidRDefault="001C4C02" w:rsidP="001C4C02">
      <w:pPr>
        <w:pStyle w:val="Heading2"/>
        <w:rPr>
          <w:rFonts w:cstheme="majorHAnsi"/>
        </w:rPr>
      </w:pPr>
      <w:r>
        <w:rPr>
          <w:rFonts w:cstheme="majorHAnsi"/>
        </w:rPr>
        <w:t xml:space="preserve">MBA | </w:t>
      </w:r>
      <w:r>
        <w:rPr>
          <w:rStyle w:val="Emphasis"/>
          <w:rFonts w:cstheme="majorHAnsi"/>
        </w:rPr>
        <w:t>Jaypee Business School</w:t>
      </w:r>
    </w:p>
    <w:p w14:paraId="3758A3F8" w14:textId="77777777" w:rsidR="001C4C02" w:rsidRPr="0050181D" w:rsidRDefault="001C4C02" w:rsidP="001C4C02">
      <w:pPr>
        <w:pStyle w:val="Heading3"/>
        <w:rPr>
          <w:rFonts w:cstheme="majorHAnsi"/>
        </w:rPr>
      </w:pPr>
      <w:r>
        <w:rPr>
          <w:rFonts w:cstheme="majorHAnsi"/>
        </w:rPr>
        <w:t xml:space="preserve">HR + IT </w:t>
      </w:r>
    </w:p>
    <w:p w14:paraId="5E9722E1" w14:textId="77777777" w:rsidR="001C4C02" w:rsidRPr="0050181D" w:rsidRDefault="001C4C02" w:rsidP="001C4C0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2016-2018</w:t>
      </w:r>
    </w:p>
    <w:p w14:paraId="6721FE02" w14:textId="77777777" w:rsidR="001C4C02" w:rsidRDefault="001C4C02" w:rsidP="001C4C02">
      <w:pPr>
        <w:pStyle w:val="Heading2"/>
        <w:rPr>
          <w:rStyle w:val="Emphasis"/>
          <w:rFonts w:cstheme="majorHAnsi"/>
        </w:rPr>
      </w:pPr>
      <w:r>
        <w:rPr>
          <w:rFonts w:cstheme="majorHAnsi"/>
        </w:rPr>
        <w:t xml:space="preserve">B.Tech | </w:t>
      </w:r>
      <w:r>
        <w:rPr>
          <w:rStyle w:val="Emphasis"/>
          <w:rFonts w:cstheme="majorHAnsi"/>
        </w:rPr>
        <w:t>VIET</w:t>
      </w:r>
    </w:p>
    <w:p w14:paraId="1E1A7EA0" w14:textId="77777777" w:rsidR="001C4C02" w:rsidRPr="0050181D" w:rsidRDefault="001C4C02" w:rsidP="001C4C02">
      <w:pPr>
        <w:pStyle w:val="Heading2"/>
        <w:rPr>
          <w:rFonts w:cstheme="majorHAnsi"/>
        </w:rPr>
      </w:pPr>
      <w:r>
        <w:rPr>
          <w:rFonts w:cstheme="majorHAnsi"/>
        </w:rPr>
        <w:t>Computer SCIENCE</w:t>
      </w:r>
    </w:p>
    <w:p w14:paraId="7978892D" w14:textId="77777777" w:rsidR="001C4C02" w:rsidRPr="0050181D" w:rsidRDefault="001C4C02" w:rsidP="001C4C0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2012-2016</w:t>
      </w:r>
    </w:p>
    <w:p w14:paraId="7BD0BE21" w14:textId="76318E04" w:rsidR="007A0F44" w:rsidRPr="0050181D" w:rsidRDefault="007A0F44" w:rsidP="00316CE4">
      <w:pPr>
        <w:rPr>
          <w:rFonts w:asciiTheme="majorHAnsi" w:hAnsiTheme="majorHAnsi" w:cstheme="majorHAnsi"/>
        </w:rPr>
      </w:pPr>
    </w:p>
    <w:sectPr w:rsidR="007A0F44" w:rsidRPr="0050181D" w:rsidSect="00FE18B2">
      <w:footerReference w:type="default" r:id="rId12"/>
      <w:headerReference w:type="first" r:id="rId13"/>
      <w:pgSz w:w="12240" w:h="15840" w:code="1"/>
      <w:pgMar w:top="720" w:right="1440" w:bottom="1080" w:left="2160" w:header="432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234D2" w14:textId="77777777" w:rsidR="00F00D50" w:rsidRDefault="00F00D50" w:rsidP="00F534FB">
      <w:pPr>
        <w:spacing w:after="0"/>
      </w:pPr>
      <w:r>
        <w:separator/>
      </w:r>
    </w:p>
  </w:endnote>
  <w:endnote w:type="continuationSeparator" w:id="0">
    <w:p w14:paraId="484C152D" w14:textId="77777777" w:rsidR="00F00D50" w:rsidRDefault="00F00D50" w:rsidP="00F534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63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28884C" w14:textId="77777777" w:rsidR="00056FE7" w:rsidRDefault="00056FE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6CE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AD2DE" w14:textId="77777777" w:rsidR="00F00D50" w:rsidRDefault="00F00D50" w:rsidP="00F534FB">
      <w:pPr>
        <w:spacing w:after="0"/>
      </w:pPr>
      <w:r>
        <w:separator/>
      </w:r>
    </w:p>
  </w:footnote>
  <w:footnote w:type="continuationSeparator" w:id="0">
    <w:p w14:paraId="1AE22679" w14:textId="77777777" w:rsidR="00F00D50" w:rsidRDefault="00F00D50" w:rsidP="00F534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A62EB" w14:textId="77777777" w:rsidR="005324B1" w:rsidRDefault="005324B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FF06888" wp14:editId="14E6E0DB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2000250"/>
              <wp:effectExtent l="0" t="0" r="0" b="0"/>
              <wp:wrapNone/>
              <wp:docPr id="1" name="Rectangle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20002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EB28658" id="Rectangle 1" o:spid="_x0000_s1026" alt="&quot;&quot;" style="position:absolute;margin-left:560.8pt;margin-top:0;width:612pt;height:157.5pt;z-index:-25165516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jTFGewIAAF8FAAAOAAAAZHJzL2Uyb0RvYy54bWysVE1v2zAMvQ/YfxB0X+0Y6bIFdYqgRYcB RVesHXpWZCk2IIsapcTJfv0o+SNtV+ww7GJTIvlIPpK6uDy0hu0V+gZsyWdnOWfKSqgauy35j8eb D58480HYShiwquRH5fnl6v27i84tVQE1mEohIxDrl50reR2CW2aZl7VqhT8DpywpNWArAh1xm1Uo OkJvTVbk+cesA6wcglTe0+11r+SrhK+1kuGb1l4FZkpOuYX0xfTdxG+2uhDLLQpXN3JIQ/xDFq1o LAWdoK5FEGyHzR9QbSMRPOhwJqHNQOtGqlQDVTPLX1XzUAunUi1EjncTTf7/wcq7/YO7R6Khc37p SYxVHDS28U/5sUMi6ziRpQ6BSbpcLBbFPCdOJemoFXlxnujMTu4OffiioGVRKDlSNxJJYn/rA4Uk 09EkRvNgmuqmMSYd4gSoK4NsL6h3m20Re0UeL6yMjbYWolevjjfZqZYkhaNR0c7Y70qzpqLsi5RI GrNTECGlsmHWq2pRqT72ORU3ljZ5pFwSYETWFH/CHgBeFjBi91kO9tFVpSmdnPO/JdY7Tx4pMtgw ObeNBXwLwFBVQ+TefiSppyaytIHqeI8Mod8R7+RNQ227FT7cC6SloFbToodv9NEGupLDIHFWA/56 6z7a06ySlrOOlqzk/udOoOLMfLU0xZ9n83ncynSYny8KOuBzzea5xu7aK6BZmNGT4mQSo30wo6gR 2id6D9YxKqmElRS75DLgeLgK/fLTiyLVep3MaBOdCLf2wckIHlmNY/l4eBLohtkNNPZ3MC6kWL4a 4d42elpY7wLoJs33ideBb9riNDjDixOfiefnZHV6F1e/AQAA//8DAFBLAwQUAAYACAAAACEAxIFL VdwAAAAGAQAADwAAAGRycy9kb3ducmV2LnhtbEyPwU7DMBBE70j8g7VI3KjTFBBK41QtUgUnUFuk Xt14SaLa62Bv0/D3uFzgMtJoVjNvy8XorBgwxM6TgukkA4FUe9NRo+Bjt757AhFZk9HWEyr4xgiL 6vqq1IXxZ9rgsOVGpBKKhVbQMveFlLFu0ek48T1Syj59cJqTDY00QZ9TubMyz7JH6XRHaaHVPT63 WB+3J6dg/7V8ad7CbHh19Xp1NDu5Yvuu1O3NuJyDYBz57xgu+AkdqsR08CcyUVgF6RH+1UuW5/fJ HxTMpg8ZyKqU//GrHwAAAP//AwBQSwECLQAUAAYACAAAACEAtoM4kv4AAADhAQAAEwAAAAAAAAAA AAAAAAAAAAAAW0NvbnRlbnRfVHlwZXNdLnhtbFBLAQItABQABgAIAAAAIQA4/SH/1gAAAJQBAAAL AAAAAAAAAAAAAAAAAC8BAABfcmVscy8ucmVsc1BLAQItABQABgAIAAAAIQCdjTFGewIAAF8FAAAO AAAAAAAAAAAAAAAAAC4CAABkcnMvZTJvRG9jLnhtbFBLAQItABQABgAIAAAAIQDEgUtV3AAAAAYB AAAPAAAAAAAAAAAAAAAAANUEAABkcnMvZG93bnJldi54bWxQSwUGAAAAAAQABADzAAAA3gUAAAAA " fillcolor="#f7f7f7 [3214]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77448B" w:themeColor="accent1"/>
      </w:rPr>
    </w:lvl>
  </w:abstractNum>
  <w:abstractNum w:abstractNumId="9" w15:restartNumberingAfterBreak="0">
    <w:nsid w:val="FFFFFF89"/>
    <w:multiLevelType w:val="single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</w:abstractNum>
  <w:abstractNum w:abstractNumId="10" w15:restartNumberingAfterBreak="0">
    <w:nsid w:val="012768BE"/>
    <w:multiLevelType w:val="multilevel"/>
    <w:tmpl w:val="0FFE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DA78D8"/>
    <w:multiLevelType w:val="multilevel"/>
    <w:tmpl w:val="70EEDB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77448B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0F4162C0"/>
    <w:multiLevelType w:val="multilevel"/>
    <w:tmpl w:val="6C5C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863716"/>
    <w:multiLevelType w:val="hybridMultilevel"/>
    <w:tmpl w:val="438837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CD481E"/>
    <w:multiLevelType w:val="hybridMultilevel"/>
    <w:tmpl w:val="B290CB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D36168"/>
    <w:multiLevelType w:val="multilevel"/>
    <w:tmpl w:val="510E195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8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B32058"/>
    <w:multiLevelType w:val="multilevel"/>
    <w:tmpl w:val="01D6E0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FFB459C"/>
    <w:multiLevelType w:val="multilevel"/>
    <w:tmpl w:val="777E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385850"/>
    <w:multiLevelType w:val="multilevel"/>
    <w:tmpl w:val="6F6E463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F26041"/>
    <w:multiLevelType w:val="multilevel"/>
    <w:tmpl w:val="777E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3819B7"/>
    <w:multiLevelType w:val="multilevel"/>
    <w:tmpl w:val="777E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2D7BD0"/>
    <w:multiLevelType w:val="hybridMultilevel"/>
    <w:tmpl w:val="7B42FA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6771299"/>
    <w:multiLevelType w:val="hybridMultilevel"/>
    <w:tmpl w:val="78164F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511E8F"/>
    <w:multiLevelType w:val="multilevel"/>
    <w:tmpl w:val="777E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2E0599"/>
    <w:multiLevelType w:val="multilevel"/>
    <w:tmpl w:val="CC0C5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88138994">
    <w:abstractNumId w:val="9"/>
  </w:num>
  <w:num w:numId="2" w16cid:durableId="2007780425">
    <w:abstractNumId w:val="9"/>
    <w:lvlOverride w:ilvl="0">
      <w:startOverride w:val="1"/>
    </w:lvlOverride>
  </w:num>
  <w:num w:numId="3" w16cid:durableId="204367776">
    <w:abstractNumId w:val="11"/>
  </w:num>
  <w:num w:numId="4" w16cid:durableId="76170548">
    <w:abstractNumId w:val="18"/>
  </w:num>
  <w:num w:numId="5" w16cid:durableId="1693801938">
    <w:abstractNumId w:val="8"/>
  </w:num>
  <w:num w:numId="6" w16cid:durableId="1974631902">
    <w:abstractNumId w:val="7"/>
  </w:num>
  <w:num w:numId="7" w16cid:durableId="761101749">
    <w:abstractNumId w:val="6"/>
  </w:num>
  <w:num w:numId="8" w16cid:durableId="966859208">
    <w:abstractNumId w:val="5"/>
  </w:num>
  <w:num w:numId="9" w16cid:durableId="210044970">
    <w:abstractNumId w:val="4"/>
  </w:num>
  <w:num w:numId="10" w16cid:durableId="1750881745">
    <w:abstractNumId w:val="3"/>
  </w:num>
  <w:num w:numId="11" w16cid:durableId="633754686">
    <w:abstractNumId w:val="2"/>
  </w:num>
  <w:num w:numId="12" w16cid:durableId="1022320429">
    <w:abstractNumId w:val="1"/>
  </w:num>
  <w:num w:numId="13" w16cid:durableId="257062908">
    <w:abstractNumId w:val="0"/>
  </w:num>
  <w:num w:numId="14" w16cid:durableId="1073162215">
    <w:abstractNumId w:val="17"/>
  </w:num>
  <w:num w:numId="15" w16cid:durableId="23870556">
    <w:abstractNumId w:val="13"/>
  </w:num>
  <w:num w:numId="16" w16cid:durableId="1523327161">
    <w:abstractNumId w:val="15"/>
  </w:num>
  <w:num w:numId="17" w16cid:durableId="485361096">
    <w:abstractNumId w:val="19"/>
  </w:num>
  <w:num w:numId="18" w16cid:durableId="1108088448">
    <w:abstractNumId w:val="24"/>
  </w:num>
  <w:num w:numId="19" w16cid:durableId="1199777059">
    <w:abstractNumId w:val="25"/>
  </w:num>
  <w:num w:numId="20" w16cid:durableId="1850828017">
    <w:abstractNumId w:val="12"/>
  </w:num>
  <w:num w:numId="21" w16cid:durableId="170871931">
    <w:abstractNumId w:val="27"/>
  </w:num>
  <w:num w:numId="22" w16cid:durableId="159215473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88910230">
    <w:abstractNumId w:val="16"/>
  </w:num>
  <w:num w:numId="24" w16cid:durableId="1583567065">
    <w:abstractNumId w:val="20"/>
  </w:num>
  <w:num w:numId="25" w16cid:durableId="950866146">
    <w:abstractNumId w:val="10"/>
  </w:num>
  <w:num w:numId="26" w16cid:durableId="943654323">
    <w:abstractNumId w:val="22"/>
  </w:num>
  <w:num w:numId="27" w16cid:durableId="2051151742">
    <w:abstractNumId w:val="26"/>
  </w:num>
  <w:num w:numId="28" w16cid:durableId="802885837">
    <w:abstractNumId w:val="21"/>
  </w:num>
  <w:num w:numId="29" w16cid:durableId="927546475">
    <w:abstractNumId w:val="23"/>
  </w:num>
  <w:num w:numId="30" w16cid:durableId="1147013642">
    <w:abstractNumId w:val="14"/>
  </w:num>
  <w:num w:numId="31" w16cid:durableId="89223170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B4C"/>
    <w:rsid w:val="00002750"/>
    <w:rsid w:val="00004D4E"/>
    <w:rsid w:val="00011895"/>
    <w:rsid w:val="00013818"/>
    <w:rsid w:val="00013855"/>
    <w:rsid w:val="00024730"/>
    <w:rsid w:val="000348ED"/>
    <w:rsid w:val="00040CF1"/>
    <w:rsid w:val="0004158B"/>
    <w:rsid w:val="00051DFD"/>
    <w:rsid w:val="00056FE7"/>
    <w:rsid w:val="000570FF"/>
    <w:rsid w:val="00057244"/>
    <w:rsid w:val="000578B5"/>
    <w:rsid w:val="00061C1E"/>
    <w:rsid w:val="0006454B"/>
    <w:rsid w:val="00075B13"/>
    <w:rsid w:val="00082D6D"/>
    <w:rsid w:val="00092692"/>
    <w:rsid w:val="00096203"/>
    <w:rsid w:val="000A0229"/>
    <w:rsid w:val="000C5D19"/>
    <w:rsid w:val="000E24AC"/>
    <w:rsid w:val="000E4A73"/>
    <w:rsid w:val="000F79EA"/>
    <w:rsid w:val="00134F92"/>
    <w:rsid w:val="00137DC1"/>
    <w:rsid w:val="00140A3F"/>
    <w:rsid w:val="00143224"/>
    <w:rsid w:val="00145B33"/>
    <w:rsid w:val="001468F3"/>
    <w:rsid w:val="00152C3A"/>
    <w:rsid w:val="001539C4"/>
    <w:rsid w:val="0015712C"/>
    <w:rsid w:val="00162BEE"/>
    <w:rsid w:val="00171276"/>
    <w:rsid w:val="00171E1B"/>
    <w:rsid w:val="00182F07"/>
    <w:rsid w:val="001858BD"/>
    <w:rsid w:val="00192573"/>
    <w:rsid w:val="00194A3D"/>
    <w:rsid w:val="00197261"/>
    <w:rsid w:val="001A2A99"/>
    <w:rsid w:val="001A6641"/>
    <w:rsid w:val="001B0811"/>
    <w:rsid w:val="001B3B5F"/>
    <w:rsid w:val="001B720C"/>
    <w:rsid w:val="001C0DEE"/>
    <w:rsid w:val="001C3957"/>
    <w:rsid w:val="001C46E5"/>
    <w:rsid w:val="001C4C02"/>
    <w:rsid w:val="001E08A4"/>
    <w:rsid w:val="0020735F"/>
    <w:rsid w:val="002146F8"/>
    <w:rsid w:val="00215593"/>
    <w:rsid w:val="00217917"/>
    <w:rsid w:val="002372E8"/>
    <w:rsid w:val="0023768B"/>
    <w:rsid w:val="0025163F"/>
    <w:rsid w:val="00254330"/>
    <w:rsid w:val="00260F01"/>
    <w:rsid w:val="00263ABE"/>
    <w:rsid w:val="00275C94"/>
    <w:rsid w:val="00277638"/>
    <w:rsid w:val="0028164F"/>
    <w:rsid w:val="002823A9"/>
    <w:rsid w:val="002823BE"/>
    <w:rsid w:val="00297ED0"/>
    <w:rsid w:val="002A0928"/>
    <w:rsid w:val="002A4EDA"/>
    <w:rsid w:val="002A5528"/>
    <w:rsid w:val="002B01E3"/>
    <w:rsid w:val="002B3FC8"/>
    <w:rsid w:val="002F10E7"/>
    <w:rsid w:val="002F69E4"/>
    <w:rsid w:val="00300A98"/>
    <w:rsid w:val="0030724A"/>
    <w:rsid w:val="00316CE4"/>
    <w:rsid w:val="00323C3F"/>
    <w:rsid w:val="003279A4"/>
    <w:rsid w:val="00330B4C"/>
    <w:rsid w:val="00337114"/>
    <w:rsid w:val="0035004C"/>
    <w:rsid w:val="003571C8"/>
    <w:rsid w:val="00383057"/>
    <w:rsid w:val="0039703C"/>
    <w:rsid w:val="003974BB"/>
    <w:rsid w:val="003A091E"/>
    <w:rsid w:val="003B3318"/>
    <w:rsid w:val="003E5D64"/>
    <w:rsid w:val="00403149"/>
    <w:rsid w:val="004037EF"/>
    <w:rsid w:val="00405BAD"/>
    <w:rsid w:val="004113D8"/>
    <w:rsid w:val="00416463"/>
    <w:rsid w:val="00423827"/>
    <w:rsid w:val="00437B8B"/>
    <w:rsid w:val="00465113"/>
    <w:rsid w:val="00467F3F"/>
    <w:rsid w:val="004727C2"/>
    <w:rsid w:val="00476144"/>
    <w:rsid w:val="00482028"/>
    <w:rsid w:val="004915EA"/>
    <w:rsid w:val="004A4493"/>
    <w:rsid w:val="004B6A2A"/>
    <w:rsid w:val="004C0172"/>
    <w:rsid w:val="004C1AF6"/>
    <w:rsid w:val="004C389B"/>
    <w:rsid w:val="004C5C49"/>
    <w:rsid w:val="004D0521"/>
    <w:rsid w:val="004D128F"/>
    <w:rsid w:val="004D3EB1"/>
    <w:rsid w:val="004D465D"/>
    <w:rsid w:val="004D50DF"/>
    <w:rsid w:val="004E2794"/>
    <w:rsid w:val="004E77A5"/>
    <w:rsid w:val="004F1057"/>
    <w:rsid w:val="004F199F"/>
    <w:rsid w:val="0050181D"/>
    <w:rsid w:val="005106C0"/>
    <w:rsid w:val="005179EA"/>
    <w:rsid w:val="005247B7"/>
    <w:rsid w:val="005324B1"/>
    <w:rsid w:val="005372FA"/>
    <w:rsid w:val="005505AC"/>
    <w:rsid w:val="00556337"/>
    <w:rsid w:val="005611C3"/>
    <w:rsid w:val="00562422"/>
    <w:rsid w:val="00565B06"/>
    <w:rsid w:val="00566421"/>
    <w:rsid w:val="00572CE2"/>
    <w:rsid w:val="00574328"/>
    <w:rsid w:val="00575C01"/>
    <w:rsid w:val="00581515"/>
    <w:rsid w:val="00582623"/>
    <w:rsid w:val="005826C2"/>
    <w:rsid w:val="0059085F"/>
    <w:rsid w:val="005A459B"/>
    <w:rsid w:val="005A74EC"/>
    <w:rsid w:val="005B20B0"/>
    <w:rsid w:val="005B3D67"/>
    <w:rsid w:val="005B437C"/>
    <w:rsid w:val="005D0108"/>
    <w:rsid w:val="005E088C"/>
    <w:rsid w:val="005E6E43"/>
    <w:rsid w:val="005F4455"/>
    <w:rsid w:val="006104FF"/>
    <w:rsid w:val="00614B7C"/>
    <w:rsid w:val="0062239B"/>
    <w:rsid w:val="0062293E"/>
    <w:rsid w:val="00625B8A"/>
    <w:rsid w:val="00644D4E"/>
    <w:rsid w:val="00646D01"/>
    <w:rsid w:val="00663536"/>
    <w:rsid w:val="006648D4"/>
    <w:rsid w:val="00673F18"/>
    <w:rsid w:val="00676CEB"/>
    <w:rsid w:val="00683A86"/>
    <w:rsid w:val="0069300B"/>
    <w:rsid w:val="006A4C72"/>
    <w:rsid w:val="006C423C"/>
    <w:rsid w:val="006D65F8"/>
    <w:rsid w:val="006F1E24"/>
    <w:rsid w:val="006F4D23"/>
    <w:rsid w:val="007175B9"/>
    <w:rsid w:val="007215A9"/>
    <w:rsid w:val="007253E8"/>
    <w:rsid w:val="00735140"/>
    <w:rsid w:val="0073645E"/>
    <w:rsid w:val="007366E5"/>
    <w:rsid w:val="00745196"/>
    <w:rsid w:val="00753FBD"/>
    <w:rsid w:val="00755346"/>
    <w:rsid w:val="00776E3A"/>
    <w:rsid w:val="007850D1"/>
    <w:rsid w:val="007857C8"/>
    <w:rsid w:val="007858E9"/>
    <w:rsid w:val="00785FEB"/>
    <w:rsid w:val="00785FF6"/>
    <w:rsid w:val="00790E98"/>
    <w:rsid w:val="007A0F44"/>
    <w:rsid w:val="007A729F"/>
    <w:rsid w:val="007B3F4F"/>
    <w:rsid w:val="007B7CF0"/>
    <w:rsid w:val="007C0E0E"/>
    <w:rsid w:val="007C153D"/>
    <w:rsid w:val="007C333C"/>
    <w:rsid w:val="007C34A8"/>
    <w:rsid w:val="007E7052"/>
    <w:rsid w:val="007F0D84"/>
    <w:rsid w:val="007F71A4"/>
    <w:rsid w:val="008030EE"/>
    <w:rsid w:val="00812148"/>
    <w:rsid w:val="00814B43"/>
    <w:rsid w:val="00814FA5"/>
    <w:rsid w:val="0083016A"/>
    <w:rsid w:val="00846AAE"/>
    <w:rsid w:val="00867081"/>
    <w:rsid w:val="008812AB"/>
    <w:rsid w:val="008978E8"/>
    <w:rsid w:val="008A02C4"/>
    <w:rsid w:val="008A0C0B"/>
    <w:rsid w:val="008A49A0"/>
    <w:rsid w:val="008A6538"/>
    <w:rsid w:val="008D4B66"/>
    <w:rsid w:val="008D4FC8"/>
    <w:rsid w:val="008D5A80"/>
    <w:rsid w:val="008E5483"/>
    <w:rsid w:val="008F4532"/>
    <w:rsid w:val="009335B5"/>
    <w:rsid w:val="00933CCA"/>
    <w:rsid w:val="0093795C"/>
    <w:rsid w:val="009411E8"/>
    <w:rsid w:val="00946231"/>
    <w:rsid w:val="00952C89"/>
    <w:rsid w:val="009540F4"/>
    <w:rsid w:val="00955C71"/>
    <w:rsid w:val="00956B75"/>
    <w:rsid w:val="009918BB"/>
    <w:rsid w:val="009931F7"/>
    <w:rsid w:val="009940FC"/>
    <w:rsid w:val="00994768"/>
    <w:rsid w:val="009A3F4C"/>
    <w:rsid w:val="009B4952"/>
    <w:rsid w:val="009C485F"/>
    <w:rsid w:val="009C63EE"/>
    <w:rsid w:val="009D0878"/>
    <w:rsid w:val="009D449D"/>
    <w:rsid w:val="009E62E6"/>
    <w:rsid w:val="009E65EC"/>
    <w:rsid w:val="009F2058"/>
    <w:rsid w:val="009F391D"/>
    <w:rsid w:val="00A1144C"/>
    <w:rsid w:val="00A1329C"/>
    <w:rsid w:val="00A25023"/>
    <w:rsid w:val="00A2760D"/>
    <w:rsid w:val="00A42CE4"/>
    <w:rsid w:val="00A56B81"/>
    <w:rsid w:val="00A6314E"/>
    <w:rsid w:val="00A675AD"/>
    <w:rsid w:val="00A77B4D"/>
    <w:rsid w:val="00A8052D"/>
    <w:rsid w:val="00A9077F"/>
    <w:rsid w:val="00AA04BD"/>
    <w:rsid w:val="00AA276C"/>
    <w:rsid w:val="00AB673E"/>
    <w:rsid w:val="00AC7C34"/>
    <w:rsid w:val="00AD121E"/>
    <w:rsid w:val="00AD518A"/>
    <w:rsid w:val="00AD6216"/>
    <w:rsid w:val="00AE2F61"/>
    <w:rsid w:val="00AE313B"/>
    <w:rsid w:val="00AE572D"/>
    <w:rsid w:val="00AE7650"/>
    <w:rsid w:val="00B112B1"/>
    <w:rsid w:val="00B1221A"/>
    <w:rsid w:val="00B204FE"/>
    <w:rsid w:val="00B25746"/>
    <w:rsid w:val="00B349FE"/>
    <w:rsid w:val="00B4546C"/>
    <w:rsid w:val="00B47E1E"/>
    <w:rsid w:val="00B54661"/>
    <w:rsid w:val="00B55487"/>
    <w:rsid w:val="00B763B5"/>
    <w:rsid w:val="00B849C1"/>
    <w:rsid w:val="00B90654"/>
    <w:rsid w:val="00B91175"/>
    <w:rsid w:val="00BA71B3"/>
    <w:rsid w:val="00BB34BE"/>
    <w:rsid w:val="00BC0250"/>
    <w:rsid w:val="00BC0E1A"/>
    <w:rsid w:val="00BC1472"/>
    <w:rsid w:val="00BC3B4D"/>
    <w:rsid w:val="00BD2DD6"/>
    <w:rsid w:val="00BD55EE"/>
    <w:rsid w:val="00BE69F5"/>
    <w:rsid w:val="00C0155C"/>
    <w:rsid w:val="00C10EF6"/>
    <w:rsid w:val="00C25CDC"/>
    <w:rsid w:val="00C3233C"/>
    <w:rsid w:val="00C3763A"/>
    <w:rsid w:val="00C44176"/>
    <w:rsid w:val="00C60281"/>
    <w:rsid w:val="00C70ADD"/>
    <w:rsid w:val="00C779DA"/>
    <w:rsid w:val="00C814F7"/>
    <w:rsid w:val="00C81C04"/>
    <w:rsid w:val="00C91B4B"/>
    <w:rsid w:val="00C93DE1"/>
    <w:rsid w:val="00CA1ED0"/>
    <w:rsid w:val="00CA2E0A"/>
    <w:rsid w:val="00CA302A"/>
    <w:rsid w:val="00CB3192"/>
    <w:rsid w:val="00CC1E5C"/>
    <w:rsid w:val="00CC52A7"/>
    <w:rsid w:val="00CD1043"/>
    <w:rsid w:val="00CE1453"/>
    <w:rsid w:val="00CE2C76"/>
    <w:rsid w:val="00CF0334"/>
    <w:rsid w:val="00CF5B8F"/>
    <w:rsid w:val="00D046EF"/>
    <w:rsid w:val="00D22E33"/>
    <w:rsid w:val="00D345C2"/>
    <w:rsid w:val="00D35BBD"/>
    <w:rsid w:val="00D37FAD"/>
    <w:rsid w:val="00D5184A"/>
    <w:rsid w:val="00D5627D"/>
    <w:rsid w:val="00D6600D"/>
    <w:rsid w:val="00D70757"/>
    <w:rsid w:val="00D728D5"/>
    <w:rsid w:val="00D73C98"/>
    <w:rsid w:val="00D77483"/>
    <w:rsid w:val="00D7797C"/>
    <w:rsid w:val="00D83EA1"/>
    <w:rsid w:val="00D85CA4"/>
    <w:rsid w:val="00DB0B61"/>
    <w:rsid w:val="00DD2D34"/>
    <w:rsid w:val="00DD467E"/>
    <w:rsid w:val="00DE136D"/>
    <w:rsid w:val="00DE4136"/>
    <w:rsid w:val="00DE4550"/>
    <w:rsid w:val="00DE6534"/>
    <w:rsid w:val="00DF0F24"/>
    <w:rsid w:val="00DF7CF5"/>
    <w:rsid w:val="00DF7F4F"/>
    <w:rsid w:val="00E066EE"/>
    <w:rsid w:val="00E07D28"/>
    <w:rsid w:val="00E30CB9"/>
    <w:rsid w:val="00E3475C"/>
    <w:rsid w:val="00E379DC"/>
    <w:rsid w:val="00E46808"/>
    <w:rsid w:val="00E55218"/>
    <w:rsid w:val="00E5521B"/>
    <w:rsid w:val="00E61D86"/>
    <w:rsid w:val="00E61FB1"/>
    <w:rsid w:val="00E63862"/>
    <w:rsid w:val="00E639B9"/>
    <w:rsid w:val="00E665C1"/>
    <w:rsid w:val="00E72DA3"/>
    <w:rsid w:val="00E735A4"/>
    <w:rsid w:val="00E97BD9"/>
    <w:rsid w:val="00EE0848"/>
    <w:rsid w:val="00EE2F67"/>
    <w:rsid w:val="00EF7579"/>
    <w:rsid w:val="00F00D50"/>
    <w:rsid w:val="00F02367"/>
    <w:rsid w:val="00F03B1E"/>
    <w:rsid w:val="00F03F2C"/>
    <w:rsid w:val="00F1202D"/>
    <w:rsid w:val="00F217AB"/>
    <w:rsid w:val="00F27A89"/>
    <w:rsid w:val="00F30990"/>
    <w:rsid w:val="00F35A06"/>
    <w:rsid w:val="00F435D3"/>
    <w:rsid w:val="00F46425"/>
    <w:rsid w:val="00F5078D"/>
    <w:rsid w:val="00F534FB"/>
    <w:rsid w:val="00F56FFE"/>
    <w:rsid w:val="00F904FC"/>
    <w:rsid w:val="00F935BF"/>
    <w:rsid w:val="00F94EB5"/>
    <w:rsid w:val="00FA4359"/>
    <w:rsid w:val="00FA4C84"/>
    <w:rsid w:val="00FB0F18"/>
    <w:rsid w:val="00FE18B2"/>
    <w:rsid w:val="00FE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5CC086"/>
  <w15:chartTrackingRefBased/>
  <w15:docId w15:val="{7F3ECEEE-9E72-4860-B56B-17CAC6DBC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C4C4C" w:themeColor="text2" w:themeTint="BF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CE4"/>
  </w:style>
  <w:style w:type="paragraph" w:styleId="Heading1">
    <w:name w:val="heading 1"/>
    <w:basedOn w:val="Normal"/>
    <w:link w:val="Heading1Char"/>
    <w:uiPriority w:val="9"/>
    <w:qFormat/>
    <w:rsid w:val="00565B0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3B224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3B2245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E5521B"/>
    <w:pPr>
      <w:spacing w:after="0"/>
      <w:contextualSpacing/>
    </w:pPr>
    <w:rPr>
      <w:rFonts w:eastAsiaTheme="majorEastAsia" w:cstheme="majorBidi"/>
      <w:caps/>
      <w:color w:val="111111" w:themeColor="text2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5521B"/>
    <w:rPr>
      <w:rFonts w:eastAsiaTheme="majorEastAsia" w:cstheme="majorBidi"/>
      <w:caps/>
      <w:color w:val="111111" w:themeColor="text2"/>
      <w:kern w:val="28"/>
      <w:sz w:val="6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97ED0"/>
  </w:style>
  <w:style w:type="character" w:customStyle="1" w:styleId="Heading2Char">
    <w:name w:val="Heading 2 Char"/>
    <w:basedOn w:val="DefaultParagraphFont"/>
    <w:link w:val="Heading2"/>
    <w:uiPriority w:val="9"/>
    <w:rsid w:val="004037EF"/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5B06"/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styleId="TableGridLight">
    <w:name w:val="Grid Table Light"/>
    <w:basedOn w:val="Table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1"/>
    <w:qFormat/>
    <w:rsid w:val="00057244"/>
    <w:pPr>
      <w:numPr>
        <w:numId w:val="14"/>
      </w:numPr>
      <w:spacing w:line="259" w:lineRule="auto"/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4C4C4C" w:themeColor="text2" w:themeTint="BF"/>
      <w:sz w:val="26"/>
    </w:rPr>
  </w:style>
  <w:style w:type="paragraph" w:styleId="Subtitle">
    <w:name w:val="Subtitle"/>
    <w:basedOn w:val="Normal"/>
    <w:link w:val="SubtitleChar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77448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sz="4" w:space="10" w:color="77448B" w:themeColor="accent1"/>
        <w:bottom w:val="single" w:sz="4" w:space="10" w:color="77448B" w:themeColor="accent1"/>
      </w:pBdr>
      <w:spacing w:before="360" w:after="360"/>
      <w:jc w:val="center"/>
    </w:pPr>
    <w:rPr>
      <w:i/>
      <w:iCs/>
      <w:color w:val="77448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81515"/>
    <w:rPr>
      <w:i/>
      <w:iCs/>
      <w:color w:val="77448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111111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E2F67"/>
    <w:pPr>
      <w:pBdr>
        <w:bottom w:val="single" w:sz="6" w:space="1" w:color="auto"/>
      </w:pBdr>
      <w:spacing w:after="0"/>
      <w:jc w:val="center"/>
    </w:pPr>
    <w:rPr>
      <w:rFonts w:ascii="Arial" w:eastAsia="Times New Roman" w:hAnsi="Arial" w:cs="Arial"/>
      <w:vanish/>
      <w:color w:val="auto"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E2F67"/>
    <w:rPr>
      <w:rFonts w:ascii="Arial" w:eastAsia="Times New Roman" w:hAnsi="Arial" w:cs="Arial"/>
      <w:vanish/>
      <w:color w:val="auto"/>
      <w:sz w:val="16"/>
      <w:szCs w:val="16"/>
      <w:lang w:val="en-IN" w:eastAsia="en-IN"/>
    </w:rPr>
  </w:style>
  <w:style w:type="character" w:customStyle="1" w:styleId="vanity-namedomain">
    <w:name w:val="vanity-name__domain"/>
    <w:basedOn w:val="DefaultParagraphFont"/>
    <w:rsid w:val="00EE2F67"/>
  </w:style>
  <w:style w:type="character" w:customStyle="1" w:styleId="break-words">
    <w:name w:val="break-words"/>
    <w:basedOn w:val="DefaultParagraphFont"/>
    <w:rsid w:val="00EE2F6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E2F67"/>
    <w:pPr>
      <w:pBdr>
        <w:top w:val="single" w:sz="6" w:space="1" w:color="auto"/>
      </w:pBdr>
      <w:spacing w:after="0"/>
      <w:jc w:val="center"/>
    </w:pPr>
    <w:rPr>
      <w:rFonts w:ascii="Arial" w:eastAsia="Times New Roman" w:hAnsi="Arial" w:cs="Arial"/>
      <w:vanish/>
      <w:color w:val="auto"/>
      <w:sz w:val="16"/>
      <w:szCs w:val="16"/>
      <w:lang w:val="en-IN"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E2F67"/>
    <w:rPr>
      <w:rFonts w:ascii="Arial" w:eastAsia="Times New Roman" w:hAnsi="Arial" w:cs="Arial"/>
      <w:vanish/>
      <w:color w:val="auto"/>
      <w:sz w:val="16"/>
      <w:szCs w:val="16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EE2F67"/>
    <w:rPr>
      <w:color w:val="886288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F6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rsid w:val="00CA302A"/>
    <w:pPr>
      <w:ind w:left="720"/>
      <w:contextualSpacing/>
    </w:pPr>
  </w:style>
  <w:style w:type="character" w:customStyle="1" w:styleId="white-space-pre">
    <w:name w:val="white-space-pre"/>
    <w:basedOn w:val="DefaultParagraphFont"/>
    <w:rsid w:val="00946231"/>
  </w:style>
  <w:style w:type="paragraph" w:styleId="NormalWeb">
    <w:name w:val="Normal (Web)"/>
    <w:basedOn w:val="Normal"/>
    <w:uiPriority w:val="99"/>
    <w:unhideWhenUsed/>
    <w:rsid w:val="00E3475C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347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83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5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linkedin.com/in/salonibansal9871" TargetMode="Externa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bhin\AppData\Roaming\Microsoft\Templates\Student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4A9DC1EBA234526B5DB47A816308A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3EAB6-B2A8-4440-8DC3-03497CC9F036}"/>
      </w:docPartPr>
      <w:docPartBody>
        <w:p w:rsidR="007D25F7" w:rsidRDefault="009867EC">
          <w:pPr>
            <w:pStyle w:val="B4A9DC1EBA234526B5DB47A816308A40"/>
          </w:pPr>
          <w:r w:rsidRPr="009D0878">
            <w:t>Phone</w:t>
          </w:r>
        </w:p>
      </w:docPartBody>
    </w:docPart>
    <w:docPart>
      <w:docPartPr>
        <w:name w:val="CA35086FAA6749D1B88D70A8EE30F3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43CF4E-35B9-402B-8D64-101FF11A1E2E}"/>
      </w:docPartPr>
      <w:docPartBody>
        <w:p w:rsidR="007D25F7" w:rsidRDefault="009867EC">
          <w:pPr>
            <w:pStyle w:val="CA35086FAA6749D1B88D70A8EE30F301"/>
          </w:pPr>
          <w:r w:rsidRPr="009D0878">
            <w:t>Email</w:t>
          </w:r>
        </w:p>
      </w:docPartBody>
    </w:docPart>
    <w:docPart>
      <w:docPartPr>
        <w:name w:val="1DE784CA3E7F44E3A824007C0637C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EFB1A6-DA16-454D-B3EF-C6826D89A599}"/>
      </w:docPartPr>
      <w:docPartBody>
        <w:p w:rsidR="007D25F7" w:rsidRDefault="009867EC">
          <w:pPr>
            <w:pStyle w:val="1DE784CA3E7F44E3A824007C0637CF69"/>
          </w:pPr>
          <w:r w:rsidRPr="00565B06">
            <w:t>Experience</w:t>
          </w:r>
        </w:p>
      </w:docPartBody>
    </w:docPart>
    <w:docPart>
      <w:docPartPr>
        <w:name w:val="746C9A4DE18640C7B6E02C9D25081D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255850-0A9D-4137-8365-61CCC3E806AB}"/>
      </w:docPartPr>
      <w:docPartBody>
        <w:p w:rsidR="007D25F7" w:rsidRDefault="009867EC">
          <w:pPr>
            <w:pStyle w:val="746C9A4DE18640C7B6E02C9D25081D5E"/>
          </w:pPr>
          <w:r w:rsidRPr="00565B06">
            <w:t>Skills</w:t>
          </w:r>
        </w:p>
      </w:docPartBody>
    </w:docPart>
    <w:docPart>
      <w:docPartPr>
        <w:name w:val="C692DE6E21B549C2B934433C4FDDA8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2E5076-0E25-4498-906C-0F6DAC625B79}"/>
      </w:docPartPr>
      <w:docPartBody>
        <w:p w:rsidR="00C06D95" w:rsidRDefault="00D832AB">
          <w:pPr>
            <w:pStyle w:val="C692DE6E21B549C2B934433C4FDDA8A6"/>
          </w:pPr>
          <w:r w:rsidRPr="00565B0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7EC"/>
    <w:rsid w:val="0015712C"/>
    <w:rsid w:val="00500CE0"/>
    <w:rsid w:val="00630D01"/>
    <w:rsid w:val="007D25F7"/>
    <w:rsid w:val="008D4B66"/>
    <w:rsid w:val="009867EC"/>
    <w:rsid w:val="00C06D95"/>
    <w:rsid w:val="00D832AB"/>
    <w:rsid w:val="00E43113"/>
    <w:rsid w:val="00E55218"/>
    <w:rsid w:val="00EF7579"/>
    <w:rsid w:val="00F1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4A9DC1EBA234526B5DB47A816308A40">
    <w:name w:val="B4A9DC1EBA234526B5DB47A816308A40"/>
  </w:style>
  <w:style w:type="paragraph" w:customStyle="1" w:styleId="CA35086FAA6749D1B88D70A8EE30F301">
    <w:name w:val="CA35086FAA6749D1B88D70A8EE30F301"/>
  </w:style>
  <w:style w:type="character" w:styleId="Emphasis">
    <w:name w:val="Emphasis"/>
    <w:basedOn w:val="DefaultParagraphFont"/>
    <w:uiPriority w:val="11"/>
    <w:qFormat/>
    <w:rPr>
      <w:b w:val="0"/>
      <w:iCs/>
      <w:color w:val="657C9C" w:themeColor="text2" w:themeTint="BF"/>
      <w:sz w:val="26"/>
    </w:rPr>
  </w:style>
  <w:style w:type="paragraph" w:customStyle="1" w:styleId="1DE784CA3E7F44E3A824007C0637CF69">
    <w:name w:val="1DE784CA3E7F44E3A824007C0637CF69"/>
  </w:style>
  <w:style w:type="paragraph" w:customStyle="1" w:styleId="746C9A4DE18640C7B6E02C9D25081D5E">
    <w:name w:val="746C9A4DE18640C7B6E02C9D25081D5E"/>
  </w:style>
  <w:style w:type="paragraph" w:customStyle="1" w:styleId="C692DE6E21B549C2B934433C4FDDA8A6">
    <w:name w:val="C692DE6E21B549C2B934433C4FDDA8A6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Linkedin Resume">
      <a:dk1>
        <a:sysClr val="windowText" lastClr="000000"/>
      </a:dk1>
      <a:lt1>
        <a:sysClr val="window" lastClr="FFFFFF"/>
      </a:lt1>
      <a:dk2>
        <a:srgbClr val="111111"/>
      </a:dk2>
      <a:lt2>
        <a:srgbClr val="F7F7F7"/>
      </a:lt2>
      <a:accent1>
        <a:srgbClr val="77448B"/>
      </a:accent1>
      <a:accent2>
        <a:srgbClr val="322A60"/>
      </a:accent2>
      <a:accent3>
        <a:srgbClr val="DB0A5B"/>
      </a:accent3>
      <a:accent4>
        <a:srgbClr val="D43900"/>
      </a:accent4>
      <a:accent5>
        <a:srgbClr val="007FAA"/>
      </a:accent5>
      <a:accent6>
        <a:srgbClr val="5A781D"/>
      </a:accent6>
      <a:hlink>
        <a:srgbClr val="886288"/>
      </a:hlink>
      <a:folHlink>
        <a:srgbClr val="806C00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>                                         9871798635 </CompanyPhone>
  <CompanyFax/>
  <CompanyEmail>              saloni.bansal2494@gmail.com</CompanyEmail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D27C36-3D95-426D-88A4-46418D0A50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57BA83-9118-4097-A172-E0490CC3B5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4C6EDC5-2156-4772-B532-432B6B8F18C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Resume (Modern design).dotx</Template>
  <TotalTime>120</TotalTime>
  <Pages>3</Pages>
  <Words>983</Words>
  <Characters>5608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Garg</dc:creator>
  <cp:keywords/>
  <dc:description/>
  <cp:lastModifiedBy>Abhinav Garg</cp:lastModifiedBy>
  <cp:revision>4</cp:revision>
  <cp:lastPrinted>2026-03-14T09:02:00Z</cp:lastPrinted>
  <dcterms:created xsi:type="dcterms:W3CDTF">2026-02-21T11:13:00Z</dcterms:created>
  <dcterms:modified xsi:type="dcterms:W3CDTF">2026-03-14T10:29:00Z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